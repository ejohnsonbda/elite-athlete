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Subtle2"/>
        <w:tblW w:w="0" w:type="auto"/>
        <w:tblLayout w:type="fixed"/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5032"/>
        <w:gridCol w:w="5048"/>
      </w:tblGrid>
      <w:tr w:rsidR="008049DB" w14:paraId="08D8F5F6" w14:textId="77777777" w:rsidTr="009075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0"/>
        </w:trPr>
        <w:tc>
          <w:tcPr>
            <w:tcW w:w="5032" w:type="dxa"/>
          </w:tcPr>
          <w:sdt>
            <w:sdtPr>
              <w:alias w:val="Enter company name:"/>
              <w:tag w:val="Enter company name:"/>
              <w:id w:val="-1907209145"/>
              <w:placeholder>
                <w:docPart w:val="A5BE3684FA0F4946ABE597458EADDE89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/>
            </w:sdtPr>
            <w:sdtContent>
              <w:p w14:paraId="517E3D78" w14:textId="7C613F21" w:rsidR="008049DB" w:rsidRDefault="00C912EE">
                <w:pPr>
                  <w:pStyle w:val="Heading1"/>
                </w:pPr>
                <w:r>
                  <w:t>Lane 4 Performance Bermuda</w:t>
                </w:r>
              </w:p>
            </w:sdtContent>
          </w:sdt>
          <w:p w14:paraId="3B97142D" w14:textId="7BF83A33" w:rsidR="008049DB" w:rsidRDefault="00C912EE" w:rsidP="00C912EE">
            <w:pPr>
              <w:pStyle w:val="Slogan"/>
            </w:pPr>
            <w:r>
              <w:t>Inspiration-Preparation-Results</w:t>
            </w:r>
          </w:p>
          <w:p w14:paraId="1A0AE4C4" w14:textId="6C7F624A" w:rsidR="008049DB" w:rsidRDefault="00C912EE">
            <w:r>
              <w:rPr>
                <w:noProof/>
              </w:rPr>
              <w:drawing>
                <wp:inline distT="0" distB="0" distL="0" distR="0" wp14:anchorId="288A8B34" wp14:editId="1466CC79">
                  <wp:extent cx="1454150" cy="1440261"/>
                  <wp:effectExtent l="0" t="0" r="0" b="7620"/>
                  <wp:docPr id="20561631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6291" cy="1442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8" w:type="dxa"/>
          </w:tcPr>
          <w:p w14:paraId="2EF6F5D1" w14:textId="77777777" w:rsidR="008049DB" w:rsidRDefault="00000000">
            <w:pPr>
              <w:pStyle w:val="Title"/>
            </w:pPr>
            <w:sdt>
              <w:sdtPr>
                <w:alias w:val="Invoice:"/>
                <w:tag w:val="Invoice:"/>
                <w:id w:val="205688853"/>
                <w:placeholder>
                  <w:docPart w:val="AB490A9AFAF34FABBD1E61021BAA3FA1"/>
                </w:placeholder>
                <w:temporary/>
                <w:showingPlcHdr/>
                <w15:appearance w15:val="hidden"/>
              </w:sdtPr>
              <w:sdtContent>
                <w:r w:rsidR="00CE7F7E">
                  <w:t>INVOICE</w:t>
                </w:r>
              </w:sdtContent>
            </w:sdt>
          </w:p>
          <w:p w14:paraId="534118C2" w14:textId="2BA46140" w:rsidR="008049DB" w:rsidRDefault="00000000">
            <w:pPr>
              <w:pStyle w:val="Heading2"/>
            </w:pPr>
            <w:sdt>
              <w:sdtPr>
                <w:alias w:val="Invoice number:"/>
                <w:tag w:val="Invoice number:"/>
                <w:id w:val="674689995"/>
                <w:placeholder>
                  <w:docPart w:val="6D77338E69254D03807D987492941A00"/>
                </w:placeholder>
                <w:temporary/>
                <w:showingPlcHdr/>
                <w15:appearance w15:val="hidden"/>
              </w:sdtPr>
              <w:sdtContent>
                <w:r w:rsidR="00CE7F7E">
                  <w:t>Invoice #</w:t>
                </w:r>
              </w:sdtContent>
            </w:sdt>
            <w:r w:rsidR="00CE7F7E">
              <w:t xml:space="preserve"> </w:t>
            </w:r>
            <w:r w:rsidR="004A724B">
              <w:t>110</w:t>
            </w:r>
          </w:p>
          <w:p w14:paraId="035FAF69" w14:textId="7C074AF7" w:rsidR="008049DB" w:rsidRDefault="00000000">
            <w:pPr>
              <w:pStyle w:val="Heading2"/>
            </w:pPr>
            <w:sdt>
              <w:sdtPr>
                <w:alias w:val="Date:"/>
                <w:tag w:val="Date:"/>
                <w:id w:val="677780987"/>
                <w:placeholder>
                  <w:docPart w:val="78D0DE3DA89A47728811A3B57E7831D6"/>
                </w:placeholder>
                <w:temporary/>
                <w:showingPlcHdr/>
                <w15:appearance w15:val="hidden"/>
              </w:sdtPr>
              <w:sdtContent>
                <w:r w:rsidR="00CE7F7E">
                  <w:t>Date:</w:t>
                </w:r>
              </w:sdtContent>
            </w:sdt>
            <w:r w:rsidR="006A3739">
              <w:t xml:space="preserve"> </w:t>
            </w:r>
            <w:r w:rsidR="004A724B">
              <w:t>Janua</w:t>
            </w:r>
            <w:r w:rsidR="00A27037">
              <w:t>ry 25</w:t>
            </w:r>
            <w:r w:rsidR="00C912EE">
              <w:t>, 202</w:t>
            </w:r>
            <w:r w:rsidR="004A724B">
              <w:t>6</w:t>
            </w:r>
          </w:p>
        </w:tc>
      </w:tr>
      <w:tr w:rsidR="008049DB" w14:paraId="2D38C9D9" w14:textId="77777777" w:rsidTr="00907574">
        <w:trPr>
          <w:trHeight w:val="1440"/>
        </w:trPr>
        <w:tc>
          <w:tcPr>
            <w:tcW w:w="5032" w:type="dxa"/>
          </w:tcPr>
          <w:p w14:paraId="0660954B" w14:textId="77777777" w:rsidR="008049DB" w:rsidRDefault="00000000">
            <w:pPr>
              <w:pStyle w:val="Heading3"/>
            </w:pPr>
            <w:sdt>
              <w:sdtPr>
                <w:alias w:val="To:"/>
                <w:tag w:val="To:"/>
                <w:id w:val="1990749598"/>
                <w:placeholder>
                  <w:docPart w:val="EA9642B7BB68479FA906EDF6B135B63F"/>
                </w:placeholder>
                <w:temporary/>
                <w:showingPlcHdr/>
                <w15:appearance w15:val="hidden"/>
              </w:sdtPr>
              <w:sdtContent>
                <w:r w:rsidR="00616194">
                  <w:t>To:</w:t>
                </w:r>
              </w:sdtContent>
            </w:sdt>
          </w:p>
          <w:p w14:paraId="2B135F6A" w14:textId="3DB75630" w:rsidR="008049DB" w:rsidRDefault="001C16D9">
            <w:r>
              <w:t xml:space="preserve">Sam Williamson </w:t>
            </w:r>
          </w:p>
        </w:tc>
        <w:tc>
          <w:tcPr>
            <w:tcW w:w="5048" w:type="dxa"/>
          </w:tcPr>
          <w:p w14:paraId="2140213A" w14:textId="71395494" w:rsidR="008049DB" w:rsidRDefault="00C912EE">
            <w:pPr>
              <w:pStyle w:val="Heading3"/>
            </w:pPr>
            <w:r>
              <w:t>Banking Details:</w:t>
            </w:r>
          </w:p>
          <w:p w14:paraId="34477EFE" w14:textId="69E3E039" w:rsidR="008049DB" w:rsidRDefault="00C912EE">
            <w:r>
              <w:t>Brandon Adkins</w:t>
            </w:r>
          </w:p>
          <w:p w14:paraId="64553BC2" w14:textId="77777777" w:rsidR="001C16D9" w:rsidRDefault="001C16D9" w:rsidP="001C16D9">
            <w:r>
              <w:t>Butterfield Bank</w:t>
            </w:r>
          </w:p>
          <w:p w14:paraId="34E25DB7" w14:textId="77777777" w:rsidR="001C16D9" w:rsidRDefault="001C16D9" w:rsidP="001C16D9">
            <w:r>
              <w:t>BMD – 0601662570057</w:t>
            </w:r>
          </w:p>
          <w:p w14:paraId="4B44E602" w14:textId="13C6A338" w:rsidR="008049DB" w:rsidRDefault="001C16D9" w:rsidP="001C16D9">
            <w:r>
              <w:t xml:space="preserve">USD – 8401662570069 (preferred) </w:t>
            </w:r>
          </w:p>
        </w:tc>
      </w:tr>
    </w:tbl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0080"/>
      </w:tblGrid>
      <w:tr w:rsidR="008049DB" w14:paraId="4D860418" w14:textId="77777777" w:rsidTr="00966901">
        <w:trPr>
          <w:trHeight w:val="1152"/>
        </w:trPr>
        <w:tc>
          <w:tcPr>
            <w:tcW w:w="10080" w:type="dxa"/>
            <w:tcMar>
              <w:top w:w="317" w:type="dxa"/>
              <w:left w:w="115" w:type="dxa"/>
              <w:bottom w:w="317" w:type="dxa"/>
              <w:right w:w="115" w:type="dxa"/>
            </w:tcMar>
          </w:tcPr>
          <w:tbl>
            <w:tblPr>
              <w:tblStyle w:val="GridTable1Light"/>
              <w:tblpPr w:leftFromText="180" w:rightFromText="180" w:vertAnchor="text" w:horzAnchor="margin" w:tblpY="-15"/>
              <w:tblW w:w="10070" w:type="dxa"/>
              <w:tblLayout w:type="fixed"/>
              <w:tblLook w:val="0620" w:firstRow="1" w:lastRow="0" w:firstColumn="0" w:lastColumn="0" w:noHBand="1" w:noVBand="1"/>
              <w:tblDescription w:val="First table is the main invoice table to enter Quantity, Description, Unit Price, and Total, and second table for Subtotal, Sales Tax, Shipping &amp; Handling charges, and Total Due"/>
            </w:tblPr>
            <w:tblGrid>
              <w:gridCol w:w="1817"/>
              <w:gridCol w:w="5501"/>
              <w:gridCol w:w="1404"/>
              <w:gridCol w:w="1348"/>
            </w:tblGrid>
            <w:tr w:rsidR="00C912EE" w14:paraId="04BFCE21" w14:textId="77777777" w:rsidTr="00C912E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30"/>
              </w:trPr>
              <w:tc>
                <w:tcPr>
                  <w:tcW w:w="1817" w:type="dxa"/>
                </w:tcPr>
                <w:p w14:paraId="75F55F31" w14:textId="77777777" w:rsidR="00C912EE" w:rsidRDefault="00000000" w:rsidP="00C912EE">
                  <w:pPr>
                    <w:pStyle w:val="Heading4"/>
                  </w:pPr>
                  <w:sdt>
                    <w:sdtPr>
                      <w:alias w:val="Quantity:"/>
                      <w:tag w:val="Quantity:"/>
                      <w:id w:val="-1738312568"/>
                      <w:placeholder>
                        <w:docPart w:val="CDF7294A008D46298F4BB416EA7354E2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C912EE">
                        <w:t>QUANTITY</w:t>
                      </w:r>
                    </w:sdtContent>
                  </w:sdt>
                </w:p>
              </w:tc>
              <w:tc>
                <w:tcPr>
                  <w:tcW w:w="5501" w:type="dxa"/>
                </w:tcPr>
                <w:p w14:paraId="6151C340" w14:textId="77777777" w:rsidR="00C912EE" w:rsidRDefault="00000000" w:rsidP="00C912EE">
                  <w:pPr>
                    <w:pStyle w:val="Heading4"/>
                  </w:pPr>
                  <w:sdt>
                    <w:sdtPr>
                      <w:alias w:val="Description:"/>
                      <w:tag w:val="Description:"/>
                      <w:id w:val="1198742974"/>
                      <w:placeholder>
                        <w:docPart w:val="7A4C08B95C1F499A9D6794CCB3F19168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C912EE">
                        <w:t>DESCRIPTION</w:t>
                      </w:r>
                    </w:sdtContent>
                  </w:sdt>
                </w:p>
              </w:tc>
              <w:tc>
                <w:tcPr>
                  <w:tcW w:w="1404" w:type="dxa"/>
                </w:tcPr>
                <w:p w14:paraId="18BC502F" w14:textId="77777777" w:rsidR="00C912EE" w:rsidRDefault="00000000" w:rsidP="00C912EE">
                  <w:pPr>
                    <w:pStyle w:val="Heading4"/>
                  </w:pPr>
                  <w:sdt>
                    <w:sdtPr>
                      <w:alias w:val="Unit price:"/>
                      <w:tag w:val="Unit price:"/>
                      <w:id w:val="1604447165"/>
                      <w:placeholder>
                        <w:docPart w:val="244CD081A06E4FF089AF3D3BBE6F9D81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C912EE">
                        <w:t>UNIT PRICE</w:t>
                      </w:r>
                    </w:sdtContent>
                  </w:sdt>
                </w:p>
              </w:tc>
              <w:tc>
                <w:tcPr>
                  <w:tcW w:w="1348" w:type="dxa"/>
                </w:tcPr>
                <w:p w14:paraId="0B5CDE10" w14:textId="77777777" w:rsidR="00C912EE" w:rsidRDefault="00000000" w:rsidP="00C912EE">
                  <w:pPr>
                    <w:pStyle w:val="Heading4"/>
                  </w:pPr>
                  <w:sdt>
                    <w:sdtPr>
                      <w:alias w:val="Total:"/>
                      <w:tag w:val="Total:"/>
                      <w:id w:val="-150831350"/>
                      <w:placeholder>
                        <w:docPart w:val="B092F3CB127449C4B1D1E250A52CBD04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C912EE">
                        <w:t>TOTAL</w:t>
                      </w:r>
                    </w:sdtContent>
                  </w:sdt>
                </w:p>
              </w:tc>
            </w:tr>
            <w:tr w:rsidR="00C912EE" w14:paraId="60BE23FC" w14:textId="77777777" w:rsidTr="00C912EE">
              <w:tc>
                <w:tcPr>
                  <w:tcW w:w="1817" w:type="dxa"/>
                </w:tcPr>
                <w:p w14:paraId="4D5371F3" w14:textId="35D08A1E" w:rsidR="00C912EE" w:rsidRDefault="001C16D9" w:rsidP="00C912EE">
                  <w:pPr>
                    <w:pStyle w:val="Quantity"/>
                  </w:pPr>
                  <w:r>
                    <w:t>4</w:t>
                  </w:r>
                  <w:r w:rsidR="00FE6A75">
                    <w:t>.5</w:t>
                  </w:r>
                </w:p>
              </w:tc>
              <w:tc>
                <w:tcPr>
                  <w:tcW w:w="5501" w:type="dxa"/>
                </w:tcPr>
                <w:p w14:paraId="15474654" w14:textId="01851E65" w:rsidR="00C912EE" w:rsidRDefault="001C16D9" w:rsidP="00C912EE">
                  <w:r>
                    <w:t>1 week of Christmas Training (up to 8 practices)</w:t>
                  </w:r>
                </w:p>
              </w:tc>
              <w:tc>
                <w:tcPr>
                  <w:tcW w:w="1404" w:type="dxa"/>
                </w:tcPr>
                <w:p w14:paraId="6A61D031" w14:textId="54DB1779" w:rsidR="00C912EE" w:rsidRDefault="001C16D9" w:rsidP="001C16D9">
                  <w:pPr>
                    <w:pStyle w:val="Amount"/>
                    <w:jc w:val="center"/>
                  </w:pPr>
                  <w:r>
                    <w:t>$165</w:t>
                  </w:r>
                </w:p>
              </w:tc>
              <w:tc>
                <w:tcPr>
                  <w:tcW w:w="1348" w:type="dxa"/>
                </w:tcPr>
                <w:p w14:paraId="457CD32C" w14:textId="4EE36BD6" w:rsidR="00C912EE" w:rsidRDefault="001C16D9" w:rsidP="00C912EE">
                  <w:pPr>
                    <w:pStyle w:val="Amount"/>
                  </w:pPr>
                  <w:r>
                    <w:t>$</w:t>
                  </w:r>
                  <w:r w:rsidR="00FE6A75">
                    <w:t>742.50</w:t>
                  </w:r>
                </w:p>
              </w:tc>
            </w:tr>
            <w:tr w:rsidR="00C912EE" w14:paraId="7A12890E" w14:textId="77777777" w:rsidTr="00C912EE">
              <w:tc>
                <w:tcPr>
                  <w:tcW w:w="1817" w:type="dxa"/>
                </w:tcPr>
                <w:p w14:paraId="7977750D" w14:textId="2D43CD12" w:rsidR="00C912EE" w:rsidRDefault="00C912EE" w:rsidP="00C912EE">
                  <w:pPr>
                    <w:pStyle w:val="Quantity"/>
                  </w:pPr>
                </w:p>
              </w:tc>
              <w:tc>
                <w:tcPr>
                  <w:tcW w:w="5501" w:type="dxa"/>
                </w:tcPr>
                <w:p w14:paraId="76D2733F" w14:textId="2113EA56" w:rsidR="00C912EE" w:rsidRDefault="00C912EE" w:rsidP="00C912EE"/>
              </w:tc>
              <w:tc>
                <w:tcPr>
                  <w:tcW w:w="1404" w:type="dxa"/>
                </w:tcPr>
                <w:p w14:paraId="029C3E16" w14:textId="25090DAC" w:rsidR="00C912EE" w:rsidRDefault="00C912EE" w:rsidP="00FE6A75">
                  <w:pPr>
                    <w:pStyle w:val="Amount"/>
                    <w:jc w:val="center"/>
                  </w:pPr>
                </w:p>
              </w:tc>
              <w:tc>
                <w:tcPr>
                  <w:tcW w:w="1348" w:type="dxa"/>
                </w:tcPr>
                <w:p w14:paraId="3F0691C2" w14:textId="6758C2D4" w:rsidR="00C912EE" w:rsidRDefault="00C912EE" w:rsidP="00C912EE">
                  <w:pPr>
                    <w:pStyle w:val="Amount"/>
                  </w:pPr>
                </w:p>
              </w:tc>
            </w:tr>
            <w:tr w:rsidR="00C912EE" w14:paraId="6372B051" w14:textId="77777777" w:rsidTr="00C912EE">
              <w:tc>
                <w:tcPr>
                  <w:tcW w:w="1817" w:type="dxa"/>
                </w:tcPr>
                <w:p w14:paraId="3420DD2A" w14:textId="77777777" w:rsidR="00C912EE" w:rsidRDefault="00C912EE" w:rsidP="00C912EE">
                  <w:pPr>
                    <w:pStyle w:val="Quantity"/>
                  </w:pPr>
                </w:p>
              </w:tc>
              <w:tc>
                <w:tcPr>
                  <w:tcW w:w="5501" w:type="dxa"/>
                </w:tcPr>
                <w:p w14:paraId="6BD1707E" w14:textId="77777777" w:rsidR="00C912EE" w:rsidRDefault="00C912EE" w:rsidP="00C912EE"/>
              </w:tc>
              <w:tc>
                <w:tcPr>
                  <w:tcW w:w="1404" w:type="dxa"/>
                </w:tcPr>
                <w:p w14:paraId="5CD5829D" w14:textId="77777777" w:rsidR="00C912EE" w:rsidRDefault="00C912EE" w:rsidP="00C912EE">
                  <w:pPr>
                    <w:pStyle w:val="Amount"/>
                  </w:pPr>
                </w:p>
              </w:tc>
              <w:tc>
                <w:tcPr>
                  <w:tcW w:w="1348" w:type="dxa"/>
                </w:tcPr>
                <w:p w14:paraId="0600B028" w14:textId="77777777" w:rsidR="00C912EE" w:rsidRDefault="00C912EE" w:rsidP="00C912EE">
                  <w:pPr>
                    <w:pStyle w:val="Amount"/>
                  </w:pPr>
                </w:p>
              </w:tc>
            </w:tr>
            <w:tr w:rsidR="00C912EE" w14:paraId="411D5423" w14:textId="77777777" w:rsidTr="00C912EE">
              <w:tc>
                <w:tcPr>
                  <w:tcW w:w="1817" w:type="dxa"/>
                </w:tcPr>
                <w:p w14:paraId="41E2FFB3" w14:textId="77777777" w:rsidR="00C912EE" w:rsidRDefault="00C912EE" w:rsidP="00C912EE">
                  <w:pPr>
                    <w:pStyle w:val="Quantity"/>
                  </w:pPr>
                </w:p>
              </w:tc>
              <w:tc>
                <w:tcPr>
                  <w:tcW w:w="5501" w:type="dxa"/>
                </w:tcPr>
                <w:p w14:paraId="3C783B90" w14:textId="77777777" w:rsidR="00C912EE" w:rsidRDefault="00C912EE" w:rsidP="00C912EE"/>
              </w:tc>
              <w:tc>
                <w:tcPr>
                  <w:tcW w:w="1404" w:type="dxa"/>
                </w:tcPr>
                <w:p w14:paraId="6B91CC5E" w14:textId="77777777" w:rsidR="00C912EE" w:rsidRDefault="00C912EE" w:rsidP="00C912EE">
                  <w:pPr>
                    <w:pStyle w:val="Amount"/>
                  </w:pPr>
                </w:p>
              </w:tc>
              <w:tc>
                <w:tcPr>
                  <w:tcW w:w="1348" w:type="dxa"/>
                </w:tcPr>
                <w:p w14:paraId="535A0FCF" w14:textId="77777777" w:rsidR="00C912EE" w:rsidRDefault="00C912EE" w:rsidP="00C912EE">
                  <w:pPr>
                    <w:pStyle w:val="Amount"/>
                  </w:pPr>
                </w:p>
              </w:tc>
            </w:tr>
            <w:tr w:rsidR="00C912EE" w14:paraId="65BB91B7" w14:textId="77777777" w:rsidTr="00C912EE">
              <w:tc>
                <w:tcPr>
                  <w:tcW w:w="1817" w:type="dxa"/>
                </w:tcPr>
                <w:p w14:paraId="1D3197B0" w14:textId="77777777" w:rsidR="00C912EE" w:rsidRDefault="00C912EE" w:rsidP="00C912EE">
                  <w:pPr>
                    <w:pStyle w:val="Quantity"/>
                  </w:pPr>
                </w:p>
              </w:tc>
              <w:tc>
                <w:tcPr>
                  <w:tcW w:w="5501" w:type="dxa"/>
                </w:tcPr>
                <w:p w14:paraId="1294EDAB" w14:textId="77777777" w:rsidR="00C912EE" w:rsidRDefault="00C912EE" w:rsidP="00C912EE"/>
              </w:tc>
              <w:tc>
                <w:tcPr>
                  <w:tcW w:w="1404" w:type="dxa"/>
                </w:tcPr>
                <w:p w14:paraId="766E6B78" w14:textId="77777777" w:rsidR="00C912EE" w:rsidRDefault="00C912EE" w:rsidP="00C912EE">
                  <w:pPr>
                    <w:pStyle w:val="Amount"/>
                  </w:pPr>
                </w:p>
              </w:tc>
              <w:tc>
                <w:tcPr>
                  <w:tcW w:w="1348" w:type="dxa"/>
                </w:tcPr>
                <w:p w14:paraId="051DDD33" w14:textId="77777777" w:rsidR="00C912EE" w:rsidRDefault="00C912EE" w:rsidP="00C912EE">
                  <w:pPr>
                    <w:pStyle w:val="Amount"/>
                  </w:pPr>
                </w:p>
              </w:tc>
            </w:tr>
            <w:tr w:rsidR="00C912EE" w14:paraId="547D7984" w14:textId="77777777" w:rsidTr="00C912EE">
              <w:tc>
                <w:tcPr>
                  <w:tcW w:w="1817" w:type="dxa"/>
                </w:tcPr>
                <w:p w14:paraId="67D20F6A" w14:textId="77777777" w:rsidR="00C912EE" w:rsidRDefault="00C912EE" w:rsidP="00C912EE">
                  <w:pPr>
                    <w:pStyle w:val="Quantity"/>
                  </w:pPr>
                </w:p>
              </w:tc>
              <w:tc>
                <w:tcPr>
                  <w:tcW w:w="5501" w:type="dxa"/>
                </w:tcPr>
                <w:p w14:paraId="00A651F8" w14:textId="77777777" w:rsidR="00C912EE" w:rsidRDefault="00C912EE" w:rsidP="00C912EE"/>
              </w:tc>
              <w:tc>
                <w:tcPr>
                  <w:tcW w:w="1404" w:type="dxa"/>
                </w:tcPr>
                <w:p w14:paraId="07A33F42" w14:textId="77777777" w:rsidR="00C912EE" w:rsidRDefault="00C912EE" w:rsidP="00C912EE">
                  <w:pPr>
                    <w:pStyle w:val="Amount"/>
                  </w:pPr>
                </w:p>
              </w:tc>
              <w:tc>
                <w:tcPr>
                  <w:tcW w:w="1348" w:type="dxa"/>
                </w:tcPr>
                <w:p w14:paraId="1CBE883E" w14:textId="77777777" w:rsidR="00C912EE" w:rsidRDefault="00C912EE" w:rsidP="00C912EE">
                  <w:pPr>
                    <w:pStyle w:val="Amount"/>
                  </w:pPr>
                </w:p>
              </w:tc>
            </w:tr>
            <w:tr w:rsidR="00C912EE" w14:paraId="4A9D7404" w14:textId="77777777" w:rsidTr="00C912EE">
              <w:tc>
                <w:tcPr>
                  <w:tcW w:w="1817" w:type="dxa"/>
                </w:tcPr>
                <w:p w14:paraId="6CABADFB" w14:textId="77777777" w:rsidR="00C912EE" w:rsidRDefault="00C912EE" w:rsidP="00C912EE">
                  <w:pPr>
                    <w:pStyle w:val="Quantity"/>
                  </w:pPr>
                </w:p>
              </w:tc>
              <w:tc>
                <w:tcPr>
                  <w:tcW w:w="5501" w:type="dxa"/>
                </w:tcPr>
                <w:p w14:paraId="113E636F" w14:textId="77777777" w:rsidR="00C912EE" w:rsidRDefault="00C912EE" w:rsidP="00C912EE"/>
              </w:tc>
              <w:tc>
                <w:tcPr>
                  <w:tcW w:w="1404" w:type="dxa"/>
                </w:tcPr>
                <w:p w14:paraId="21794682" w14:textId="77777777" w:rsidR="00C912EE" w:rsidRDefault="00C912EE" w:rsidP="00C912EE">
                  <w:pPr>
                    <w:pStyle w:val="Amount"/>
                  </w:pPr>
                </w:p>
              </w:tc>
              <w:tc>
                <w:tcPr>
                  <w:tcW w:w="1348" w:type="dxa"/>
                </w:tcPr>
                <w:p w14:paraId="4492B102" w14:textId="77777777" w:rsidR="00C912EE" w:rsidRDefault="00C912EE" w:rsidP="00C912EE">
                  <w:pPr>
                    <w:pStyle w:val="Amount"/>
                  </w:pPr>
                </w:p>
              </w:tc>
            </w:tr>
            <w:tr w:rsidR="00C912EE" w14:paraId="21F1FFC2" w14:textId="77777777" w:rsidTr="00C912EE">
              <w:tc>
                <w:tcPr>
                  <w:tcW w:w="1817" w:type="dxa"/>
                </w:tcPr>
                <w:p w14:paraId="15789293" w14:textId="77777777" w:rsidR="00C912EE" w:rsidRDefault="00C912EE" w:rsidP="00C912EE">
                  <w:pPr>
                    <w:pStyle w:val="Quantity"/>
                  </w:pPr>
                </w:p>
              </w:tc>
              <w:tc>
                <w:tcPr>
                  <w:tcW w:w="5501" w:type="dxa"/>
                </w:tcPr>
                <w:p w14:paraId="4D9BD211" w14:textId="77777777" w:rsidR="00C912EE" w:rsidRDefault="00C912EE" w:rsidP="00C912EE"/>
              </w:tc>
              <w:tc>
                <w:tcPr>
                  <w:tcW w:w="1404" w:type="dxa"/>
                </w:tcPr>
                <w:p w14:paraId="6DD6A6A5" w14:textId="77777777" w:rsidR="00C912EE" w:rsidRDefault="00C912EE" w:rsidP="00C912EE">
                  <w:pPr>
                    <w:pStyle w:val="Amount"/>
                  </w:pPr>
                </w:p>
              </w:tc>
              <w:tc>
                <w:tcPr>
                  <w:tcW w:w="1348" w:type="dxa"/>
                </w:tcPr>
                <w:p w14:paraId="5EC40B4A" w14:textId="77777777" w:rsidR="00C912EE" w:rsidRDefault="00C912EE" w:rsidP="00C912EE">
                  <w:pPr>
                    <w:pStyle w:val="Amount"/>
                  </w:pPr>
                </w:p>
              </w:tc>
            </w:tr>
          </w:tbl>
          <w:tbl>
            <w:tblPr>
              <w:tblStyle w:val="PlainTable1"/>
              <w:tblpPr w:leftFromText="180" w:rightFromText="180" w:vertAnchor="text" w:horzAnchor="margin" w:tblpY="-37"/>
              <w:tblW w:w="1007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top w:w="72" w:type="dxa"/>
                <w:left w:w="115" w:type="dxa"/>
                <w:bottom w:w="72" w:type="dxa"/>
                <w:right w:w="115" w:type="dxa"/>
              </w:tblCellMar>
              <w:tblLook w:val="0620" w:firstRow="1" w:lastRow="0" w:firstColumn="0" w:lastColumn="0" w:noHBand="1" w:noVBand="1"/>
              <w:tblDescription w:val="First table is the main invoice table to enter Quantity, Description, Unit Price, and Total, and second table for Subtotal, Sales Tax, Shipping &amp; Handling charges, and Total Due"/>
            </w:tblPr>
            <w:tblGrid>
              <w:gridCol w:w="1817"/>
              <w:gridCol w:w="6909"/>
              <w:gridCol w:w="1349"/>
            </w:tblGrid>
            <w:tr w:rsidR="00C912EE" w14:paraId="13CA5F79" w14:textId="77777777" w:rsidTr="00C912E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tcW w:w="1817" w:type="dxa"/>
                </w:tcPr>
                <w:p w14:paraId="0BF94D68" w14:textId="77777777" w:rsidR="00C912EE" w:rsidRDefault="00C912EE" w:rsidP="00C912EE">
                  <w:pPr>
                    <w:spacing w:line="264" w:lineRule="auto"/>
                  </w:pPr>
                </w:p>
              </w:tc>
              <w:sdt>
                <w:sdtPr>
                  <w:alias w:val="Subtotal:"/>
                  <w:tag w:val="Subtotal:"/>
                  <w:id w:val="2136441839"/>
                  <w:placeholder>
                    <w:docPart w:val="75257CE8841B497FBA81FEEADD64E259"/>
                  </w:placeholder>
                  <w:temporary/>
                  <w:showingPlcHdr/>
                  <w15:appearance w15:val="hidden"/>
                </w:sdtPr>
                <w:sdtContent>
                  <w:tc>
                    <w:tcPr>
                      <w:tcW w:w="6909" w:type="dxa"/>
                      <w:tcBorders>
                        <w:right w:val="single" w:sz="4" w:space="0" w:color="A6A6A6" w:themeColor="background1" w:themeShade="A6"/>
                      </w:tcBorders>
                    </w:tcPr>
                    <w:p w14:paraId="761B4075" w14:textId="77777777" w:rsidR="00C912EE" w:rsidRDefault="00C912EE" w:rsidP="00C912EE">
                      <w:pPr>
                        <w:pStyle w:val="Heading2"/>
                        <w:spacing w:line="264" w:lineRule="auto"/>
                      </w:pPr>
                      <w:r>
                        <w:t>SUBTOTAL</w:t>
                      </w:r>
                    </w:p>
                  </w:tc>
                </w:sdtContent>
              </w:sdt>
              <w:tc>
                <w:tcPr>
                  <w:tcW w:w="1349" w:type="dxa"/>
                  <w:tcBorders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tcMar>
                    <w:left w:w="216" w:type="dxa"/>
                    <w:right w:w="216" w:type="dxa"/>
                  </w:tcMar>
                </w:tcPr>
                <w:p w14:paraId="0E84B2C1" w14:textId="77777777" w:rsidR="00C912EE" w:rsidRDefault="00C912EE" w:rsidP="00C912EE">
                  <w:pPr>
                    <w:pStyle w:val="Amount"/>
                    <w:spacing w:line="264" w:lineRule="auto"/>
                    <w:jc w:val="left"/>
                  </w:pPr>
                </w:p>
              </w:tc>
            </w:tr>
            <w:tr w:rsidR="00C912EE" w14:paraId="36CF915B" w14:textId="77777777" w:rsidTr="00C912EE">
              <w:tc>
                <w:tcPr>
                  <w:tcW w:w="1817" w:type="dxa"/>
                </w:tcPr>
                <w:p w14:paraId="2DF34A7B" w14:textId="77777777" w:rsidR="00C912EE" w:rsidRDefault="00C912EE" w:rsidP="00C912EE">
                  <w:pPr>
                    <w:spacing w:line="264" w:lineRule="auto"/>
                  </w:pPr>
                </w:p>
              </w:tc>
              <w:tc>
                <w:tcPr>
                  <w:tcW w:w="6909" w:type="dxa"/>
                  <w:tcBorders>
                    <w:right w:val="single" w:sz="4" w:space="0" w:color="A6A6A6" w:themeColor="background1" w:themeShade="A6"/>
                  </w:tcBorders>
                </w:tcPr>
                <w:p w14:paraId="697D1517" w14:textId="31D8DC54" w:rsidR="00C912EE" w:rsidRDefault="00000000" w:rsidP="00C912EE">
                  <w:pPr>
                    <w:pStyle w:val="Heading2"/>
                    <w:spacing w:line="264" w:lineRule="auto"/>
                  </w:pPr>
                  <w:sdt>
                    <w:sdtPr>
                      <w:alias w:val="Total due:"/>
                      <w:tag w:val="Total due:"/>
                      <w:id w:val="2003691622"/>
                      <w:placeholder>
                        <w:docPart w:val="8F815B9CD7B14ECDA081422CEC338458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C912EE">
                        <w:t>TOTAL due</w:t>
                      </w:r>
                    </w:sdtContent>
                  </w:sdt>
                </w:p>
              </w:tc>
              <w:tc>
                <w:tcPr>
                  <w:tcW w:w="1349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tcMar>
                    <w:left w:w="216" w:type="dxa"/>
                    <w:right w:w="216" w:type="dxa"/>
                  </w:tcMar>
                </w:tcPr>
                <w:p w14:paraId="7E9F0D56" w14:textId="18F90C57" w:rsidR="00C912EE" w:rsidRDefault="000B6A1E" w:rsidP="00C912EE">
                  <w:pPr>
                    <w:pStyle w:val="Amount"/>
                    <w:spacing w:line="264" w:lineRule="auto"/>
                  </w:pPr>
                  <w:r>
                    <w:t>$</w:t>
                  </w:r>
                  <w:r w:rsidR="00A27037">
                    <w:t>742</w:t>
                  </w:r>
                  <w:r>
                    <w:t>.00</w:t>
                  </w:r>
                </w:p>
              </w:tc>
            </w:tr>
          </w:tbl>
          <w:p w14:paraId="17F5D8AC" w14:textId="49F94CD2" w:rsidR="008049DB" w:rsidRDefault="008049DB" w:rsidP="00C912EE">
            <w:pPr>
              <w:pStyle w:val="Heading3"/>
              <w:spacing w:line="264" w:lineRule="auto"/>
            </w:pPr>
          </w:p>
        </w:tc>
      </w:tr>
    </w:tbl>
    <w:p w14:paraId="4048ABBB" w14:textId="77777777" w:rsidR="00966901" w:rsidRDefault="00966901"/>
    <w:p w14:paraId="183186D3" w14:textId="1156B40C" w:rsidR="008049DB" w:rsidRDefault="00000000">
      <w:pPr>
        <w:pStyle w:val="Instructions"/>
      </w:pPr>
      <w:sdt>
        <w:sdtPr>
          <w:alias w:val="Make all checks payable to:"/>
          <w:tag w:val="Make all checks payable to:"/>
          <w:id w:val="1506397642"/>
          <w:placeholder>
            <w:docPart w:val="BF2E556427294643B785A97CB160D4AC"/>
          </w:placeholder>
          <w:temporary/>
          <w:showingPlcHdr/>
          <w15:appearance w15:val="hidden"/>
        </w:sdtPr>
        <w:sdtContent>
          <w:r w:rsidR="00616194">
            <w:t>Make all checks payable to</w:t>
          </w:r>
        </w:sdtContent>
      </w:sdt>
      <w:r w:rsidR="00A93410">
        <w:t xml:space="preserve"> </w:t>
      </w:r>
      <w:sdt>
        <w:sdtPr>
          <w:alias w:val="Company name:"/>
          <w:tag w:val="Company name:"/>
          <w:id w:val="-1511823771"/>
          <w:placeholder>
            <w:docPart w:val="5AC6C471D963474A989140B04CDBEB70"/>
          </w:placeholder>
          <w:dataBinding w:prefixMappings="xmlns:ns0='http://schemas.openxmlformats.org/officeDocument/2006/extended-properties' " w:xpath="/ns0:Properties[1]/ns0:Company[1]" w:storeItemID="{6668398D-A668-4E3E-A5EB-62B293D839F1}"/>
          <w15:appearance w15:val="hidden"/>
          <w:text/>
        </w:sdtPr>
        <w:sdtContent>
          <w:r w:rsidR="00C912EE">
            <w:t>Lane 4 Performance Bermuda</w:t>
          </w:r>
        </w:sdtContent>
      </w:sdt>
    </w:p>
    <w:p w14:paraId="3F0E0F57" w14:textId="77777777" w:rsidR="008049DB" w:rsidRDefault="00000000">
      <w:pPr>
        <w:pStyle w:val="Instructions"/>
      </w:pPr>
      <w:sdt>
        <w:sdtPr>
          <w:alias w:val="If you have any questions concerning this invoice, contact:"/>
          <w:tag w:val="If you have any questions concerning this invoice, contact:"/>
          <w:id w:val="1546801935"/>
          <w:placeholder>
            <w:docPart w:val="3D8A5E501F914E1EA26D509BC5C6B4D8"/>
          </w:placeholder>
          <w:temporary/>
          <w:showingPlcHdr/>
          <w15:appearance w15:val="hidden"/>
        </w:sdtPr>
        <w:sdtContent>
          <w:r w:rsidR="00616194">
            <w:t>If you have any questions concerning this invoice</w:t>
          </w:r>
        </w:sdtContent>
      </w:sdt>
      <w:r w:rsidR="00616194">
        <w:t xml:space="preserve">, </w:t>
      </w:r>
      <w:sdt>
        <w:sdtPr>
          <w:alias w:val="Contact:"/>
          <w:tag w:val="Contact:"/>
          <w:id w:val="594608141"/>
          <w:placeholder>
            <w:docPart w:val="C41951CD749C469D8A052413B9271C13"/>
          </w:placeholder>
          <w:temporary/>
          <w:showingPlcHdr/>
          <w15:appearance w15:val="hidden"/>
        </w:sdtPr>
        <w:sdtContent>
          <w:r w:rsidR="00616194">
            <w:t>contact</w:t>
          </w:r>
        </w:sdtContent>
      </w:sdt>
      <w:r w:rsidR="00616194">
        <w:t xml:space="preserve"> </w:t>
      </w:r>
      <w:sdt>
        <w:sdtPr>
          <w:alias w:val="Enter Contact person name:"/>
          <w:tag w:val="Enter Contact person name:"/>
          <w:id w:val="95537271"/>
          <w:placeholder>
            <w:docPart w:val="ECFC0F13E585444FBC9EE52D1C802DB3"/>
          </w:placeholder>
          <w:temporary/>
          <w:showingPlcHdr/>
          <w15:appearance w15:val="hidden"/>
        </w:sdtPr>
        <w:sdtContent>
          <w:r w:rsidR="006A3739">
            <w:t>Name</w:t>
          </w:r>
        </w:sdtContent>
      </w:sdt>
      <w:r w:rsidR="00616194">
        <w:t xml:space="preserve">, </w:t>
      </w:r>
      <w:sdt>
        <w:sdtPr>
          <w:alias w:val="Enter phone:"/>
          <w:tag w:val="Enter phone:"/>
          <w:id w:val="217333968"/>
          <w:placeholder>
            <w:docPart w:val="8F8E5040C7CC47A9B411EF00B437B106"/>
          </w:placeholder>
          <w:temporary/>
          <w:showingPlcHdr/>
          <w15:appearance w15:val="hidden"/>
        </w:sdtPr>
        <w:sdtContent>
          <w:r w:rsidR="00616194">
            <w:t>Phone</w:t>
          </w:r>
        </w:sdtContent>
      </w:sdt>
      <w:r w:rsidR="00616194">
        <w:t xml:space="preserve">, </w:t>
      </w:r>
      <w:sdt>
        <w:sdtPr>
          <w:alias w:val="Enter email:"/>
          <w:tag w:val="Enter email:"/>
          <w:id w:val="-1022242413"/>
          <w:placeholder>
            <w:docPart w:val="0DA575E0C61D4F669A448E937D87E6F3"/>
          </w:placeholder>
          <w:temporary/>
          <w:showingPlcHdr/>
          <w15:appearance w15:val="hidden"/>
        </w:sdtPr>
        <w:sdtContent>
          <w:r w:rsidR="00616194">
            <w:t>Email</w:t>
          </w:r>
        </w:sdtContent>
      </w:sdt>
    </w:p>
    <w:p w14:paraId="196F4969" w14:textId="77777777" w:rsidR="00837ECD" w:rsidRPr="00837ECD" w:rsidRDefault="00000000" w:rsidP="00837ECD">
      <w:pPr>
        <w:pStyle w:val="ThankYou"/>
      </w:pPr>
      <w:sdt>
        <w:sdtPr>
          <w:alias w:val="Thank your for your business:"/>
          <w:tag w:val="Thank your for your business:"/>
          <w:id w:val="1216170115"/>
          <w:placeholder>
            <w:docPart w:val="51ACACA8C93E45739710218B56CFF819"/>
          </w:placeholder>
          <w:temporary/>
          <w:showingPlcHdr/>
          <w15:appearance w15:val="hidden"/>
        </w:sdtPr>
        <w:sdtContent>
          <w:r w:rsidR="00616194">
            <w:t>Thank you for your business!</w:t>
          </w:r>
        </w:sdtContent>
      </w:sdt>
    </w:p>
    <w:sectPr w:rsidR="00837ECD" w:rsidRPr="00837EC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80" w:right="1080" w:bottom="1008" w:left="108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C50A9" w14:textId="77777777" w:rsidR="002F16F0" w:rsidRDefault="002F16F0">
      <w:pPr>
        <w:spacing w:line="240" w:lineRule="auto"/>
      </w:pPr>
      <w:r>
        <w:separator/>
      </w:r>
    </w:p>
  </w:endnote>
  <w:endnote w:type="continuationSeparator" w:id="0">
    <w:p w14:paraId="27EE2724" w14:textId="77777777" w:rsidR="002F16F0" w:rsidRDefault="002F16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CF823" w14:textId="77777777" w:rsidR="00BB4862" w:rsidRDefault="00BB48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9408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558A4E" w14:textId="77777777" w:rsidR="008049DB" w:rsidRDefault="006A373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93AF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E2074" w14:textId="77777777" w:rsidR="00BB4862" w:rsidRDefault="00BB48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AC72C" w14:textId="77777777" w:rsidR="002F16F0" w:rsidRDefault="002F16F0">
      <w:pPr>
        <w:spacing w:line="240" w:lineRule="auto"/>
      </w:pPr>
      <w:r>
        <w:separator/>
      </w:r>
    </w:p>
  </w:footnote>
  <w:footnote w:type="continuationSeparator" w:id="0">
    <w:p w14:paraId="5CB5887B" w14:textId="77777777" w:rsidR="002F16F0" w:rsidRDefault="002F16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0E29F" w14:textId="77777777" w:rsidR="00BB4862" w:rsidRDefault="00BB48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2580B" w14:textId="77777777" w:rsidR="00BB4862" w:rsidRDefault="00BB486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DE8A5" w14:textId="77777777" w:rsidR="00BB4862" w:rsidRDefault="00BB48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CBC123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AA8B1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2C2596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6087EF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33A70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C564A9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1C4010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BC836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39038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AB20C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5240672">
    <w:abstractNumId w:val="9"/>
  </w:num>
  <w:num w:numId="2" w16cid:durableId="1295601307">
    <w:abstractNumId w:val="7"/>
  </w:num>
  <w:num w:numId="3" w16cid:durableId="213857885">
    <w:abstractNumId w:val="6"/>
  </w:num>
  <w:num w:numId="4" w16cid:durableId="2045203406">
    <w:abstractNumId w:val="5"/>
  </w:num>
  <w:num w:numId="5" w16cid:durableId="424545182">
    <w:abstractNumId w:val="4"/>
  </w:num>
  <w:num w:numId="6" w16cid:durableId="1125394096">
    <w:abstractNumId w:val="8"/>
  </w:num>
  <w:num w:numId="7" w16cid:durableId="347757156">
    <w:abstractNumId w:val="3"/>
  </w:num>
  <w:num w:numId="8" w16cid:durableId="49616931">
    <w:abstractNumId w:val="2"/>
  </w:num>
  <w:num w:numId="9" w16cid:durableId="546525012">
    <w:abstractNumId w:val="1"/>
  </w:num>
  <w:num w:numId="10" w16cid:durableId="34000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2EE"/>
    <w:rsid w:val="00055AF8"/>
    <w:rsid w:val="00092E44"/>
    <w:rsid w:val="000B6A1E"/>
    <w:rsid w:val="001C16D9"/>
    <w:rsid w:val="002558FA"/>
    <w:rsid w:val="0026305A"/>
    <w:rsid w:val="002B01F6"/>
    <w:rsid w:val="002F16F0"/>
    <w:rsid w:val="00323F56"/>
    <w:rsid w:val="003667F4"/>
    <w:rsid w:val="00446DDA"/>
    <w:rsid w:val="004A3990"/>
    <w:rsid w:val="004A724B"/>
    <w:rsid w:val="00616194"/>
    <w:rsid w:val="006A3739"/>
    <w:rsid w:val="007577D4"/>
    <w:rsid w:val="00793AFB"/>
    <w:rsid w:val="007D3668"/>
    <w:rsid w:val="008049DB"/>
    <w:rsid w:val="00837ECD"/>
    <w:rsid w:val="00907574"/>
    <w:rsid w:val="00934F6F"/>
    <w:rsid w:val="00966901"/>
    <w:rsid w:val="00981A82"/>
    <w:rsid w:val="00A27037"/>
    <w:rsid w:val="00A93410"/>
    <w:rsid w:val="00A94590"/>
    <w:rsid w:val="00B76A92"/>
    <w:rsid w:val="00BB4862"/>
    <w:rsid w:val="00BF2506"/>
    <w:rsid w:val="00C128F7"/>
    <w:rsid w:val="00C3067E"/>
    <w:rsid w:val="00C912EE"/>
    <w:rsid w:val="00CE7F7E"/>
    <w:rsid w:val="00CF07F2"/>
    <w:rsid w:val="00D934CD"/>
    <w:rsid w:val="00E32C3F"/>
    <w:rsid w:val="00E9657B"/>
    <w:rsid w:val="00EA3EC6"/>
    <w:rsid w:val="00F32438"/>
    <w:rsid w:val="00FE6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B5C21B"/>
  <w15:chartTrackingRefBased/>
  <w15:docId w15:val="{1E8B2C1E-457A-406B-8A82-566FA3224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18"/>
        <w:szCs w:val="18"/>
        <w:lang w:val="en-US" w:eastAsia="ja-JP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7F4"/>
    <w:rPr>
      <w:spacing w:val="4"/>
    </w:rPr>
  </w:style>
  <w:style w:type="paragraph" w:styleId="Heading1">
    <w:name w:val="heading 1"/>
    <w:basedOn w:val="Normal"/>
    <w:link w:val="Heading1Char"/>
    <w:uiPriority w:val="1"/>
    <w:qFormat/>
    <w:pPr>
      <w:outlineLvl w:val="0"/>
    </w:pPr>
    <w:rPr>
      <w:rFonts w:asciiTheme="majorHAnsi" w:hAnsiTheme="majorHAnsi"/>
      <w:b/>
      <w:sz w:val="24"/>
    </w:rPr>
  </w:style>
  <w:style w:type="paragraph" w:styleId="Heading2">
    <w:name w:val="heading 2"/>
    <w:basedOn w:val="Normal"/>
    <w:link w:val="Heading2Char"/>
    <w:uiPriority w:val="1"/>
    <w:qFormat/>
    <w:pPr>
      <w:jc w:val="right"/>
      <w:outlineLvl w:val="1"/>
    </w:pPr>
    <w:rPr>
      <w:caps/>
    </w:rPr>
  </w:style>
  <w:style w:type="paragraph" w:styleId="Heading3">
    <w:name w:val="heading 3"/>
    <w:basedOn w:val="Normal"/>
    <w:link w:val="Heading3Char"/>
    <w:uiPriority w:val="1"/>
    <w:qFormat/>
    <w:pPr>
      <w:outlineLvl w:val="2"/>
    </w:pPr>
    <w:rPr>
      <w:b/>
      <w:caps/>
      <w:szCs w:val="16"/>
    </w:rPr>
  </w:style>
  <w:style w:type="paragraph" w:styleId="Heading4">
    <w:name w:val="heading 4"/>
    <w:basedOn w:val="Normal"/>
    <w:link w:val="Heading4Char"/>
    <w:uiPriority w:val="1"/>
    <w:unhideWhenUsed/>
    <w:qFormat/>
    <w:pPr>
      <w:keepNext/>
      <w:keepLines/>
      <w:jc w:val="center"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rsid w:val="00D934C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rsid w:val="00D934C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D934C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D934C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D934C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D934CD"/>
    <w:rPr>
      <w:b/>
      <w:bCs/>
      <w:caps w:val="0"/>
      <w:smallCaps/>
      <w:color w:val="365F91" w:themeColor="accent1" w:themeShade="BF"/>
      <w:spacing w:val="0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hAnsiTheme="majorHAnsi" w:cs="Times New Roman"/>
      <w:b/>
      <w:sz w:val="24"/>
      <w:szCs w:val="18"/>
      <w:lang w:eastAsia="en-US"/>
    </w:rPr>
  </w:style>
  <w:style w:type="character" w:customStyle="1" w:styleId="Heading2Char">
    <w:name w:val="Heading 2 Char"/>
    <w:basedOn w:val="DefaultParagraphFont"/>
    <w:link w:val="Heading2"/>
    <w:uiPriority w:val="1"/>
    <w:rPr>
      <w:rFonts w:cs="Times New Roman"/>
      <w:caps/>
      <w:sz w:val="18"/>
      <w:szCs w:val="18"/>
      <w:lang w:eastAsia="en-US"/>
    </w:rPr>
  </w:style>
  <w:style w:type="character" w:customStyle="1" w:styleId="Heading3Char">
    <w:name w:val="Heading 3 Char"/>
    <w:basedOn w:val="DefaultParagraphFont"/>
    <w:link w:val="Heading3"/>
    <w:uiPriority w:val="1"/>
    <w:rPr>
      <w:rFonts w:cs="Times New Roman"/>
      <w:b/>
      <w:caps/>
      <w:sz w:val="18"/>
      <w:szCs w:val="16"/>
      <w:lang w:eastAsia="en-US"/>
    </w:rPr>
  </w:style>
  <w:style w:type="paragraph" w:customStyle="1" w:styleId="Amount">
    <w:name w:val="Amount"/>
    <w:basedOn w:val="Normal"/>
    <w:uiPriority w:val="6"/>
    <w:unhideWhenUsed/>
    <w:qFormat/>
    <w:pPr>
      <w:jc w:val="right"/>
    </w:pPr>
    <w:rPr>
      <w:szCs w:val="20"/>
    </w:rPr>
  </w:style>
  <w:style w:type="paragraph" w:customStyle="1" w:styleId="Instructions">
    <w:name w:val="Instructions"/>
    <w:basedOn w:val="Normal"/>
    <w:uiPriority w:val="8"/>
    <w:unhideWhenUsed/>
    <w:qFormat/>
    <w:pPr>
      <w:spacing w:before="240"/>
      <w:contextualSpacing/>
    </w:pPr>
  </w:style>
  <w:style w:type="paragraph" w:customStyle="1" w:styleId="Slogan">
    <w:name w:val="Slogan"/>
    <w:basedOn w:val="Normal"/>
    <w:uiPriority w:val="2"/>
    <w:qFormat/>
    <w:rsid w:val="00D934CD"/>
    <w:pPr>
      <w:spacing w:after="240"/>
    </w:pPr>
    <w:rPr>
      <w:i/>
      <w:color w:val="595959" w:themeColor="text1" w:themeTint="A6"/>
    </w:rPr>
  </w:style>
  <w:style w:type="paragraph" w:customStyle="1" w:styleId="ThankYou">
    <w:name w:val="Thank You"/>
    <w:basedOn w:val="Normal"/>
    <w:next w:val="Normal"/>
    <w:uiPriority w:val="9"/>
    <w:unhideWhenUsed/>
    <w:qFormat/>
    <w:pPr>
      <w:spacing w:before="600"/>
      <w:jc w:val="center"/>
    </w:pPr>
    <w:rPr>
      <w:b/>
      <w:caps/>
    </w:rPr>
  </w:style>
  <w:style w:type="paragraph" w:styleId="Title">
    <w:name w:val="Title"/>
    <w:basedOn w:val="Normal"/>
    <w:link w:val="TitleChar"/>
    <w:qFormat/>
    <w:rsid w:val="00D934CD"/>
    <w:pPr>
      <w:spacing w:after="400"/>
      <w:contextualSpacing/>
      <w:jc w:val="right"/>
    </w:pPr>
    <w:rPr>
      <w:rFonts w:asciiTheme="majorHAnsi" w:eastAsiaTheme="majorEastAsia" w:hAnsiTheme="majorHAnsi" w:cstheme="majorBidi"/>
      <w:b/>
      <w:caps/>
      <w:color w:val="595959" w:themeColor="text1" w:themeTint="A6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rsid w:val="003667F4"/>
    <w:rPr>
      <w:rFonts w:asciiTheme="majorHAnsi" w:eastAsiaTheme="majorEastAsia" w:hAnsiTheme="majorHAnsi" w:cstheme="majorBidi"/>
      <w:b/>
      <w:caps/>
      <w:color w:val="595959" w:themeColor="text1" w:themeTint="A6"/>
      <w:spacing w:val="4"/>
      <w:kern w:val="28"/>
      <w:sz w:val="40"/>
      <w:szCs w:val="56"/>
    </w:r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cs="Times New Roman"/>
      <w:sz w:val="18"/>
      <w:szCs w:val="18"/>
      <w:lang w:eastAsia="en-US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cs="Times New Roman"/>
      <w:sz w:val="18"/>
      <w:szCs w:val="18"/>
      <w:lang w:eastAsia="en-US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Quantity">
    <w:name w:val="Quantity"/>
    <w:basedOn w:val="Normal"/>
    <w:uiPriority w:val="5"/>
    <w:qFormat/>
    <w:pPr>
      <w:jc w:val="center"/>
    </w:pPr>
  </w:style>
  <w:style w:type="character" w:customStyle="1" w:styleId="Heading4Char">
    <w:name w:val="Heading 4 Char"/>
    <w:basedOn w:val="DefaultParagraphFont"/>
    <w:link w:val="Heading4"/>
    <w:uiPriority w:val="1"/>
    <w:rPr>
      <w:rFonts w:asciiTheme="majorHAnsi" w:eastAsiaTheme="majorEastAsia" w:hAnsiTheme="majorHAnsi" w:cstheme="majorBidi"/>
      <w:b/>
      <w:iCs/>
      <w:caps/>
      <w:sz w:val="18"/>
      <w:szCs w:val="18"/>
      <w:lang w:eastAsia="en-US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D934CD"/>
    <w:rPr>
      <w:rFonts w:asciiTheme="majorHAnsi" w:eastAsiaTheme="majorEastAsia" w:hAnsiTheme="majorHAnsi" w:cstheme="majorBidi"/>
      <w:color w:val="365F91" w:themeColor="accent1" w:themeShade="BF"/>
      <w:spacing w:val="4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D934CD"/>
    <w:rPr>
      <w:rFonts w:asciiTheme="majorHAnsi" w:eastAsiaTheme="majorEastAsia" w:hAnsiTheme="majorHAnsi" w:cstheme="majorBidi"/>
      <w:color w:val="243F60" w:themeColor="accent1" w:themeShade="7F"/>
      <w:spacing w:val="4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D934CD"/>
    <w:rPr>
      <w:rFonts w:asciiTheme="majorHAnsi" w:eastAsiaTheme="majorEastAsia" w:hAnsiTheme="majorHAnsi" w:cstheme="majorBidi"/>
      <w:i/>
      <w:iCs/>
      <w:color w:val="243F60" w:themeColor="accent1" w:themeShade="7F"/>
      <w:spacing w:val="4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D934CD"/>
    <w:rPr>
      <w:rFonts w:asciiTheme="majorHAnsi" w:eastAsiaTheme="majorEastAsia" w:hAnsiTheme="majorHAnsi" w:cstheme="majorBidi"/>
      <w:color w:val="272727" w:themeColor="text1" w:themeTint="D8"/>
      <w:spacing w:val="4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D934CD"/>
    <w:rPr>
      <w:rFonts w:asciiTheme="majorHAnsi" w:eastAsiaTheme="majorEastAsia" w:hAnsiTheme="majorHAnsi" w:cstheme="majorBidi"/>
      <w:i/>
      <w:iCs/>
      <w:color w:val="272727" w:themeColor="text1" w:themeTint="D8"/>
      <w:spacing w:val="4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934C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D934C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934CD"/>
    <w:rPr>
      <w:i/>
      <w:iCs/>
      <w:color w:val="365F91" w:themeColor="accent1" w:themeShade="BF"/>
      <w:spacing w:val="4"/>
    </w:rPr>
  </w:style>
  <w:style w:type="paragraph" w:styleId="BlockText">
    <w:name w:val="Block Text"/>
    <w:basedOn w:val="Normal"/>
    <w:uiPriority w:val="99"/>
    <w:semiHidden/>
    <w:unhideWhenUsed/>
    <w:rsid w:val="00D934CD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i/>
      <w:iCs/>
      <w:color w:val="365F91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934CD"/>
    <w:rPr>
      <w:color w:val="595959" w:themeColor="text1" w:themeTint="A6"/>
      <w:shd w:val="clear" w:color="auto" w:fill="E1DFDD"/>
    </w:rPr>
  </w:style>
  <w:style w:type="table" w:styleId="GridTable1Light">
    <w:name w:val="Grid Table 1 Light"/>
    <w:basedOn w:val="TableNormal"/>
    <w:uiPriority w:val="46"/>
    <w:rsid w:val="002558FA"/>
    <w:pPr>
      <w:spacing w:line="240" w:lineRule="auto"/>
    </w:pPr>
    <w:tblPr>
      <w:tblStyleRowBandSize w:val="1"/>
      <w:tblStyleCol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72" w:type="dxa"/>
        <w:left w:w="216" w:type="dxa"/>
        <w:bottom w:w="72" w:type="dxa"/>
        <w:right w:w="216" w:type="dxa"/>
      </w:tblCellMar>
    </w:tblPr>
    <w:tcPr>
      <w:vAlign w:val="center"/>
    </w:tcPr>
    <w:tblStylePr w:type="firstRow">
      <w:rPr>
        <w:b w:val="0"/>
        <w:bCs/>
        <w:i w:val="0"/>
      </w:rPr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  <w:tl2br w:val="nil"/>
          <w:tr2bl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Subtle2">
    <w:name w:val="Table Subtle 2"/>
    <w:basedOn w:val="TableNormal"/>
    <w:uiPriority w:val="99"/>
    <w:rsid w:val="00907574"/>
    <w:tblPr/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008000" w:fill="auto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C912E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12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rant\AppData\Roaming\Microsoft\Templates\Invoice%20(document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5BE3684FA0F4946ABE597458EADDE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E70040-C6D5-4A97-9F99-7A49456BD9FC}"/>
      </w:docPartPr>
      <w:docPartBody>
        <w:p w:rsidR="00F301B1" w:rsidRDefault="00000000">
          <w:pPr>
            <w:pStyle w:val="A5BE3684FA0F4946ABE597458EADDE89"/>
          </w:pPr>
          <w:r>
            <w:t>Company Name</w:t>
          </w:r>
        </w:p>
      </w:docPartBody>
    </w:docPart>
    <w:docPart>
      <w:docPartPr>
        <w:name w:val="AB490A9AFAF34FABBD1E61021BAA3F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402BFA-6E9B-493D-BCEF-5AF08F63BAE5}"/>
      </w:docPartPr>
      <w:docPartBody>
        <w:p w:rsidR="00F301B1" w:rsidRDefault="00000000">
          <w:pPr>
            <w:pStyle w:val="AB490A9AFAF34FABBD1E61021BAA3FA1"/>
          </w:pPr>
          <w:r>
            <w:t>INVOICE</w:t>
          </w:r>
        </w:p>
      </w:docPartBody>
    </w:docPart>
    <w:docPart>
      <w:docPartPr>
        <w:name w:val="6D77338E69254D03807D987492941A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B2911-EF9B-4C30-8303-2C65269D7DEF}"/>
      </w:docPartPr>
      <w:docPartBody>
        <w:p w:rsidR="00F301B1" w:rsidRDefault="00000000">
          <w:pPr>
            <w:pStyle w:val="6D77338E69254D03807D987492941A00"/>
          </w:pPr>
          <w:r>
            <w:t>Invoice #</w:t>
          </w:r>
        </w:p>
      </w:docPartBody>
    </w:docPart>
    <w:docPart>
      <w:docPartPr>
        <w:name w:val="78D0DE3DA89A47728811A3B57E7831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39F433-664E-451D-A7C0-486E4FAD4674}"/>
      </w:docPartPr>
      <w:docPartBody>
        <w:p w:rsidR="00F301B1" w:rsidRDefault="00000000">
          <w:pPr>
            <w:pStyle w:val="78D0DE3DA89A47728811A3B57E7831D6"/>
          </w:pPr>
          <w:r>
            <w:t>Date:</w:t>
          </w:r>
        </w:p>
      </w:docPartBody>
    </w:docPart>
    <w:docPart>
      <w:docPartPr>
        <w:name w:val="EA9642B7BB68479FA906EDF6B135B6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ADD3BF-4C2D-4E9B-8F85-1F06270CECB7}"/>
      </w:docPartPr>
      <w:docPartBody>
        <w:p w:rsidR="00F301B1" w:rsidRDefault="00000000">
          <w:pPr>
            <w:pStyle w:val="EA9642B7BB68479FA906EDF6B135B63F"/>
          </w:pPr>
          <w:r>
            <w:t>To:</w:t>
          </w:r>
        </w:p>
      </w:docPartBody>
    </w:docPart>
    <w:docPart>
      <w:docPartPr>
        <w:name w:val="BF2E556427294643B785A97CB160D4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81EB1D-D035-4935-A011-C1CF09E81C9F}"/>
      </w:docPartPr>
      <w:docPartBody>
        <w:p w:rsidR="00F301B1" w:rsidRDefault="00000000">
          <w:pPr>
            <w:pStyle w:val="BF2E556427294643B785A97CB160D4AC"/>
          </w:pPr>
          <w:r>
            <w:t>Make all checks payable to</w:t>
          </w:r>
        </w:p>
      </w:docPartBody>
    </w:docPart>
    <w:docPart>
      <w:docPartPr>
        <w:name w:val="5AC6C471D963474A989140B04CDBEB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17D838-FE17-4558-BBD1-5051E0486153}"/>
      </w:docPartPr>
      <w:docPartBody>
        <w:p w:rsidR="00F301B1" w:rsidRDefault="00000000">
          <w:pPr>
            <w:pStyle w:val="5AC6C471D963474A989140B04CDBEB70"/>
          </w:pPr>
          <w:r>
            <w:t>Company Name</w:t>
          </w:r>
        </w:p>
      </w:docPartBody>
    </w:docPart>
    <w:docPart>
      <w:docPartPr>
        <w:name w:val="3D8A5E501F914E1EA26D509BC5C6B4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83F450-1C67-4A9A-8637-602B82F2E497}"/>
      </w:docPartPr>
      <w:docPartBody>
        <w:p w:rsidR="00F301B1" w:rsidRDefault="00000000">
          <w:pPr>
            <w:pStyle w:val="3D8A5E501F914E1EA26D509BC5C6B4D8"/>
          </w:pPr>
          <w:r>
            <w:t>If you have any questions concerning this invoice</w:t>
          </w:r>
        </w:p>
      </w:docPartBody>
    </w:docPart>
    <w:docPart>
      <w:docPartPr>
        <w:name w:val="C41951CD749C469D8A052413B9271C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19082C-D3B6-4A01-BB4B-D10E356A62E2}"/>
      </w:docPartPr>
      <w:docPartBody>
        <w:p w:rsidR="00F301B1" w:rsidRDefault="00000000">
          <w:pPr>
            <w:pStyle w:val="C41951CD749C469D8A052413B9271C13"/>
          </w:pPr>
          <w:r>
            <w:t>contact</w:t>
          </w:r>
        </w:p>
      </w:docPartBody>
    </w:docPart>
    <w:docPart>
      <w:docPartPr>
        <w:name w:val="ECFC0F13E585444FBC9EE52D1C802D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1BD673-3278-4537-90DF-1AED89123DBD}"/>
      </w:docPartPr>
      <w:docPartBody>
        <w:p w:rsidR="00F301B1" w:rsidRDefault="00000000">
          <w:pPr>
            <w:pStyle w:val="ECFC0F13E585444FBC9EE52D1C802DB3"/>
          </w:pPr>
          <w:r>
            <w:t>Name</w:t>
          </w:r>
        </w:p>
      </w:docPartBody>
    </w:docPart>
    <w:docPart>
      <w:docPartPr>
        <w:name w:val="8F8E5040C7CC47A9B411EF00B437B1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18AFB5-4F41-4AAB-A8FA-FF2F72A41F12}"/>
      </w:docPartPr>
      <w:docPartBody>
        <w:p w:rsidR="00F301B1" w:rsidRDefault="00000000">
          <w:pPr>
            <w:pStyle w:val="8F8E5040C7CC47A9B411EF00B437B106"/>
          </w:pPr>
          <w:r>
            <w:t>Phone</w:t>
          </w:r>
        </w:p>
      </w:docPartBody>
    </w:docPart>
    <w:docPart>
      <w:docPartPr>
        <w:name w:val="0DA575E0C61D4F669A448E937D87E6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F6E649-415A-4570-A927-A9350581D80D}"/>
      </w:docPartPr>
      <w:docPartBody>
        <w:p w:rsidR="00F301B1" w:rsidRDefault="00000000">
          <w:pPr>
            <w:pStyle w:val="0DA575E0C61D4F669A448E937D87E6F3"/>
          </w:pPr>
          <w:r>
            <w:t>Email</w:t>
          </w:r>
        </w:p>
      </w:docPartBody>
    </w:docPart>
    <w:docPart>
      <w:docPartPr>
        <w:name w:val="51ACACA8C93E45739710218B56CFF8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FDCA16-13E8-41ED-A5BB-F30A46618459}"/>
      </w:docPartPr>
      <w:docPartBody>
        <w:p w:rsidR="00F301B1" w:rsidRDefault="00000000">
          <w:pPr>
            <w:pStyle w:val="51ACACA8C93E45739710218B56CFF819"/>
          </w:pPr>
          <w:r>
            <w:t>Thank you for your business!</w:t>
          </w:r>
        </w:p>
      </w:docPartBody>
    </w:docPart>
    <w:docPart>
      <w:docPartPr>
        <w:name w:val="CDF7294A008D46298F4BB416EA7354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8D2289-9803-4E1B-98D0-DAB25C96C169}"/>
      </w:docPartPr>
      <w:docPartBody>
        <w:p w:rsidR="00F301B1" w:rsidRDefault="002F431A" w:rsidP="002F431A">
          <w:pPr>
            <w:pStyle w:val="CDF7294A008D46298F4BB416EA7354E2"/>
          </w:pPr>
          <w:r>
            <w:t>QUANTITY</w:t>
          </w:r>
        </w:p>
      </w:docPartBody>
    </w:docPart>
    <w:docPart>
      <w:docPartPr>
        <w:name w:val="7A4C08B95C1F499A9D6794CCB3F191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AA1AA1-4B35-48E6-A166-BEA754CB2A49}"/>
      </w:docPartPr>
      <w:docPartBody>
        <w:p w:rsidR="00F301B1" w:rsidRDefault="002F431A" w:rsidP="002F431A">
          <w:pPr>
            <w:pStyle w:val="7A4C08B95C1F499A9D6794CCB3F19168"/>
          </w:pPr>
          <w:r>
            <w:t>DESCRIPTION</w:t>
          </w:r>
        </w:p>
      </w:docPartBody>
    </w:docPart>
    <w:docPart>
      <w:docPartPr>
        <w:name w:val="244CD081A06E4FF089AF3D3BBE6F9D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2665D8-BB87-49F3-A3B0-491812075F9F}"/>
      </w:docPartPr>
      <w:docPartBody>
        <w:p w:rsidR="00F301B1" w:rsidRDefault="002F431A" w:rsidP="002F431A">
          <w:pPr>
            <w:pStyle w:val="244CD081A06E4FF089AF3D3BBE6F9D81"/>
          </w:pPr>
          <w:r>
            <w:t>UNIT PRICE</w:t>
          </w:r>
        </w:p>
      </w:docPartBody>
    </w:docPart>
    <w:docPart>
      <w:docPartPr>
        <w:name w:val="B092F3CB127449C4B1D1E250A52CBD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B2887A-B8C1-4924-AA53-27093FFC0B18}"/>
      </w:docPartPr>
      <w:docPartBody>
        <w:p w:rsidR="00F301B1" w:rsidRDefault="002F431A" w:rsidP="002F431A">
          <w:pPr>
            <w:pStyle w:val="B092F3CB127449C4B1D1E250A52CBD04"/>
          </w:pPr>
          <w:r>
            <w:t>TOTAL</w:t>
          </w:r>
        </w:p>
      </w:docPartBody>
    </w:docPart>
    <w:docPart>
      <w:docPartPr>
        <w:name w:val="75257CE8841B497FBA81FEEADD64E2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B8DCBA-4C94-431B-8F11-E1F155030893}"/>
      </w:docPartPr>
      <w:docPartBody>
        <w:p w:rsidR="00F301B1" w:rsidRDefault="002F431A" w:rsidP="002F431A">
          <w:pPr>
            <w:pStyle w:val="75257CE8841B497FBA81FEEADD64E259"/>
          </w:pPr>
          <w:r>
            <w:t>SUBTOTAL</w:t>
          </w:r>
        </w:p>
      </w:docPartBody>
    </w:docPart>
    <w:docPart>
      <w:docPartPr>
        <w:name w:val="8F815B9CD7B14ECDA081422CEC3384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00AE3D-59DA-4CAA-A7B6-B6ED591808EE}"/>
      </w:docPartPr>
      <w:docPartBody>
        <w:p w:rsidR="00F301B1" w:rsidRDefault="002F431A" w:rsidP="002F431A">
          <w:pPr>
            <w:pStyle w:val="8F815B9CD7B14ECDA081422CEC338458"/>
          </w:pPr>
          <w:r>
            <w:t>TOTAL due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31A"/>
    <w:rsid w:val="00092E44"/>
    <w:rsid w:val="002A0557"/>
    <w:rsid w:val="002B01F6"/>
    <w:rsid w:val="002F431A"/>
    <w:rsid w:val="004A3990"/>
    <w:rsid w:val="00551679"/>
    <w:rsid w:val="00844465"/>
    <w:rsid w:val="00C128F7"/>
    <w:rsid w:val="00CC4EE9"/>
    <w:rsid w:val="00D45ECF"/>
    <w:rsid w:val="00F30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5BE3684FA0F4946ABE597458EADDE89">
    <w:name w:val="A5BE3684FA0F4946ABE597458EADDE89"/>
  </w:style>
  <w:style w:type="paragraph" w:customStyle="1" w:styleId="AB490A9AFAF34FABBD1E61021BAA3FA1">
    <w:name w:val="AB490A9AFAF34FABBD1E61021BAA3FA1"/>
  </w:style>
  <w:style w:type="paragraph" w:customStyle="1" w:styleId="6D77338E69254D03807D987492941A00">
    <w:name w:val="6D77338E69254D03807D987492941A00"/>
  </w:style>
  <w:style w:type="paragraph" w:customStyle="1" w:styleId="78D0DE3DA89A47728811A3B57E7831D6">
    <w:name w:val="78D0DE3DA89A47728811A3B57E7831D6"/>
  </w:style>
  <w:style w:type="paragraph" w:customStyle="1" w:styleId="EA9642B7BB68479FA906EDF6B135B63F">
    <w:name w:val="EA9642B7BB68479FA906EDF6B135B63F"/>
  </w:style>
  <w:style w:type="paragraph" w:customStyle="1" w:styleId="BF2E556427294643B785A97CB160D4AC">
    <w:name w:val="BF2E556427294643B785A97CB160D4AC"/>
  </w:style>
  <w:style w:type="paragraph" w:customStyle="1" w:styleId="5AC6C471D963474A989140B04CDBEB70">
    <w:name w:val="5AC6C471D963474A989140B04CDBEB70"/>
  </w:style>
  <w:style w:type="paragraph" w:customStyle="1" w:styleId="3D8A5E501F914E1EA26D509BC5C6B4D8">
    <w:name w:val="3D8A5E501F914E1EA26D509BC5C6B4D8"/>
  </w:style>
  <w:style w:type="paragraph" w:customStyle="1" w:styleId="C41951CD749C469D8A052413B9271C13">
    <w:name w:val="C41951CD749C469D8A052413B9271C13"/>
  </w:style>
  <w:style w:type="paragraph" w:customStyle="1" w:styleId="ECFC0F13E585444FBC9EE52D1C802DB3">
    <w:name w:val="ECFC0F13E585444FBC9EE52D1C802DB3"/>
  </w:style>
  <w:style w:type="paragraph" w:customStyle="1" w:styleId="8F8E5040C7CC47A9B411EF00B437B106">
    <w:name w:val="8F8E5040C7CC47A9B411EF00B437B106"/>
  </w:style>
  <w:style w:type="paragraph" w:customStyle="1" w:styleId="0DA575E0C61D4F669A448E937D87E6F3">
    <w:name w:val="0DA575E0C61D4F669A448E937D87E6F3"/>
  </w:style>
  <w:style w:type="paragraph" w:customStyle="1" w:styleId="51ACACA8C93E45739710218B56CFF819">
    <w:name w:val="51ACACA8C93E45739710218B56CFF819"/>
  </w:style>
  <w:style w:type="paragraph" w:customStyle="1" w:styleId="CDF7294A008D46298F4BB416EA7354E2">
    <w:name w:val="CDF7294A008D46298F4BB416EA7354E2"/>
    <w:rsid w:val="002F431A"/>
  </w:style>
  <w:style w:type="paragraph" w:customStyle="1" w:styleId="7A4C08B95C1F499A9D6794CCB3F19168">
    <w:name w:val="7A4C08B95C1F499A9D6794CCB3F19168"/>
    <w:rsid w:val="002F431A"/>
  </w:style>
  <w:style w:type="paragraph" w:customStyle="1" w:styleId="244CD081A06E4FF089AF3D3BBE6F9D81">
    <w:name w:val="244CD081A06E4FF089AF3D3BBE6F9D81"/>
    <w:rsid w:val="002F431A"/>
  </w:style>
  <w:style w:type="paragraph" w:customStyle="1" w:styleId="B092F3CB127449C4B1D1E250A52CBD04">
    <w:name w:val="B092F3CB127449C4B1D1E250A52CBD04"/>
    <w:rsid w:val="002F431A"/>
  </w:style>
  <w:style w:type="paragraph" w:customStyle="1" w:styleId="75257CE8841B497FBA81FEEADD64E259">
    <w:name w:val="75257CE8841B497FBA81FEEADD64E259"/>
    <w:rsid w:val="002F431A"/>
  </w:style>
  <w:style w:type="paragraph" w:customStyle="1" w:styleId="8F815B9CD7B14ECDA081422CEC338458">
    <w:name w:val="8F815B9CD7B14ECDA081422CEC338458"/>
    <w:rsid w:val="002F431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Invo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Invoice (document)</Template>
  <TotalTime>237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Lane 4 Performance Bermuda</Company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Adkins</dc:creator>
  <cp:keywords/>
  <dc:description/>
  <cp:lastModifiedBy>Adkins, Brandon Barrett</cp:lastModifiedBy>
  <cp:revision>7</cp:revision>
  <dcterms:created xsi:type="dcterms:W3CDTF">2025-12-18T15:26:00Z</dcterms:created>
  <dcterms:modified xsi:type="dcterms:W3CDTF">2026-01-25T05:12:00Z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