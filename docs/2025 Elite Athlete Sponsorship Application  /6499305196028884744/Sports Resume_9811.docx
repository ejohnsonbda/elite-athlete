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C662" w14:textId="77777777" w:rsidR="00843C1C" w:rsidRDefault="00843C1C">
      <w:r w:rsidRPr="00125392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0096" behindDoc="1" locked="1" layoutInCell="1" allowOverlap="1" wp14:anchorId="586D4AE4" wp14:editId="3F38E323">
                <wp:simplePos x="0" y="0"/>
                <wp:positionH relativeFrom="page">
                  <wp:posOffset>0</wp:posOffset>
                </wp:positionH>
                <wp:positionV relativeFrom="paragraph">
                  <wp:posOffset>-450215</wp:posOffset>
                </wp:positionV>
                <wp:extent cx="7772400" cy="10058400"/>
                <wp:effectExtent l="0" t="0" r="0" b="0"/>
                <wp:wrapNone/>
                <wp:docPr id="6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97BD7D-2989-9542-B9E4-100AF8486283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>
                            <a:gd name="connsiteX0" fmla="*/ 902970 w 5295120"/>
                            <a:gd name="connsiteY0" fmla="*/ 105641 h 6858000"/>
                            <a:gd name="connsiteX1" fmla="*/ 1697875 w 5295120"/>
                            <a:gd name="connsiteY1" fmla="*/ 105641 h 6858000"/>
                            <a:gd name="connsiteX2" fmla="*/ 1697875 w 5295120"/>
                            <a:gd name="connsiteY2" fmla="*/ 0 h 6858000"/>
                            <a:gd name="connsiteX3" fmla="*/ 902970 w 5295120"/>
                            <a:gd name="connsiteY3" fmla="*/ 0 h 6858000"/>
                            <a:gd name="connsiteX4" fmla="*/ 902970 w 5295120"/>
                            <a:gd name="connsiteY4" fmla="*/ 105641 h 6858000"/>
                            <a:gd name="connsiteX5" fmla="*/ 0 w 5295120"/>
                            <a:gd name="connsiteY5" fmla="*/ 2847109 h 6858000"/>
                            <a:gd name="connsiteX6" fmla="*/ 0 w 5295120"/>
                            <a:gd name="connsiteY6" fmla="*/ 2962362 h 6858000"/>
                            <a:gd name="connsiteX7" fmla="*/ 115253 w 5295120"/>
                            <a:gd name="connsiteY7" fmla="*/ 3077614 h 6858000"/>
                            <a:gd name="connsiteX8" fmla="*/ 0 w 5295120"/>
                            <a:gd name="connsiteY8" fmla="*/ 3192867 h 6858000"/>
                            <a:gd name="connsiteX9" fmla="*/ 0 w 5295120"/>
                            <a:gd name="connsiteY9" fmla="*/ 3308119 h 6858000"/>
                            <a:gd name="connsiteX10" fmla="*/ 230505 w 5295120"/>
                            <a:gd name="connsiteY10" fmla="*/ 3077614 h 6858000"/>
                            <a:gd name="connsiteX11" fmla="*/ 0 w 5295120"/>
                            <a:gd name="connsiteY11" fmla="*/ 2847109 h 6858000"/>
                            <a:gd name="connsiteX12" fmla="*/ 4806056 w 5295120"/>
                            <a:gd name="connsiteY12" fmla="*/ 531582 h 6858000"/>
                            <a:gd name="connsiteX13" fmla="*/ 4662315 w 5295120"/>
                            <a:gd name="connsiteY13" fmla="*/ 675323 h 6858000"/>
                            <a:gd name="connsiteX14" fmla="*/ 4806056 w 5295120"/>
                            <a:gd name="connsiteY14" fmla="*/ 819063 h 6858000"/>
                            <a:gd name="connsiteX15" fmla="*/ 4949797 w 5295120"/>
                            <a:gd name="connsiteY15" fmla="*/ 675323 h 6858000"/>
                            <a:gd name="connsiteX16" fmla="*/ 4806056 w 5295120"/>
                            <a:gd name="connsiteY16" fmla="*/ 531582 h 6858000"/>
                            <a:gd name="connsiteX17" fmla="*/ 2520921 w 5295120"/>
                            <a:gd name="connsiteY17" fmla="*/ 6858000 h 6858000"/>
                            <a:gd name="connsiteX18" fmla="*/ 3119265 w 5295120"/>
                            <a:gd name="connsiteY18" fmla="*/ 6858000 h 6858000"/>
                            <a:gd name="connsiteX19" fmla="*/ 3119265 w 5295120"/>
                            <a:gd name="connsiteY19" fmla="*/ 6758075 h 6858000"/>
                            <a:gd name="connsiteX20" fmla="*/ 2520921 w 5295120"/>
                            <a:gd name="connsiteY20" fmla="*/ 6758075 h 6858000"/>
                            <a:gd name="connsiteX21" fmla="*/ 2520921 w 5295120"/>
                            <a:gd name="connsiteY21" fmla="*/ 6858000 h 6858000"/>
                            <a:gd name="connsiteX22" fmla="*/ 5295121 w 5295120"/>
                            <a:gd name="connsiteY22" fmla="*/ 5891299 h 6858000"/>
                            <a:gd name="connsiteX23" fmla="*/ 5295121 w 5295120"/>
                            <a:gd name="connsiteY23" fmla="*/ 5776047 h 6858000"/>
                            <a:gd name="connsiteX24" fmla="*/ 5064616 w 5295120"/>
                            <a:gd name="connsiteY24" fmla="*/ 6006638 h 6858000"/>
                            <a:gd name="connsiteX25" fmla="*/ 5295121 w 5295120"/>
                            <a:gd name="connsiteY25" fmla="*/ 6237143 h 6858000"/>
                            <a:gd name="connsiteX26" fmla="*/ 5295121 w 5295120"/>
                            <a:gd name="connsiteY26" fmla="*/ 6121891 h 6858000"/>
                            <a:gd name="connsiteX27" fmla="*/ 5179869 w 5295120"/>
                            <a:gd name="connsiteY27" fmla="*/ 6006638 h 6858000"/>
                            <a:gd name="connsiteX28" fmla="*/ 5295121 w 5295120"/>
                            <a:gd name="connsiteY28" fmla="*/ 5891386 h 685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5295120" h="6858000">
                              <a:moveTo>
                                <a:pt x="902970" y="105641"/>
                              </a:moveTo>
                              <a:lnTo>
                                <a:pt x="1697875" y="105641"/>
                              </a:lnTo>
                              <a:lnTo>
                                <a:pt x="1697875" y="0"/>
                              </a:lnTo>
                              <a:lnTo>
                                <a:pt x="902970" y="0"/>
                              </a:lnTo>
                              <a:lnTo>
                                <a:pt x="902970" y="105641"/>
                              </a:lnTo>
                              <a:close/>
                              <a:moveTo>
                                <a:pt x="0" y="2847109"/>
                              </a:moveTo>
                              <a:lnTo>
                                <a:pt x="0" y="2962362"/>
                              </a:lnTo>
                              <a:cubicBezTo>
                                <a:pt x="63644" y="2962362"/>
                                <a:pt x="115253" y="3013970"/>
                                <a:pt x="115253" y="3077614"/>
                              </a:cubicBezTo>
                              <a:cubicBezTo>
                                <a:pt x="115253" y="3141258"/>
                                <a:pt x="63644" y="3192867"/>
                                <a:pt x="0" y="3192867"/>
                              </a:cubicBezTo>
                              <a:lnTo>
                                <a:pt x="0" y="3308119"/>
                              </a:lnTo>
                              <a:cubicBezTo>
                                <a:pt x="127289" y="3308119"/>
                                <a:pt x="230505" y="3204903"/>
                                <a:pt x="230505" y="3077614"/>
                              </a:cubicBezTo>
                              <a:cubicBezTo>
                                <a:pt x="230505" y="2950326"/>
                                <a:pt x="127289" y="2847109"/>
                                <a:pt x="0" y="2847109"/>
                              </a:cubicBezTo>
                              <a:close/>
                              <a:moveTo>
                                <a:pt x="4806056" y="531582"/>
                              </a:moveTo>
                              <a:cubicBezTo>
                                <a:pt x="4726652" y="531582"/>
                                <a:pt x="4662315" y="595919"/>
                                <a:pt x="4662315" y="675323"/>
                              </a:cubicBezTo>
                              <a:cubicBezTo>
                                <a:pt x="4662315" y="754726"/>
                                <a:pt x="4726652" y="819063"/>
                                <a:pt x="4806056" y="819063"/>
                              </a:cubicBezTo>
                              <a:cubicBezTo>
                                <a:pt x="4885460" y="819063"/>
                                <a:pt x="4949797" y="754726"/>
                                <a:pt x="4949797" y="675323"/>
                              </a:cubicBezTo>
                              <a:cubicBezTo>
                                <a:pt x="4949797" y="595919"/>
                                <a:pt x="4885460" y="531582"/>
                                <a:pt x="4806056" y="531582"/>
                              </a:cubicBezTo>
                              <a:close/>
                              <a:moveTo>
                                <a:pt x="2520921" y="6858000"/>
                              </a:moveTo>
                              <a:lnTo>
                                <a:pt x="3119265" y="6858000"/>
                              </a:lnTo>
                              <a:lnTo>
                                <a:pt x="3119265" y="6758075"/>
                              </a:lnTo>
                              <a:lnTo>
                                <a:pt x="2520921" y="6758075"/>
                              </a:lnTo>
                              <a:lnTo>
                                <a:pt x="2520921" y="6858000"/>
                              </a:lnTo>
                              <a:close/>
                              <a:moveTo>
                                <a:pt x="5295121" y="5891299"/>
                              </a:moveTo>
                              <a:lnTo>
                                <a:pt x="5295121" y="5776047"/>
                              </a:lnTo>
                              <a:cubicBezTo>
                                <a:pt x="5167833" y="5776047"/>
                                <a:pt x="5064616" y="5879263"/>
                                <a:pt x="5064616" y="6006638"/>
                              </a:cubicBezTo>
                              <a:cubicBezTo>
                                <a:pt x="5064616" y="6134014"/>
                                <a:pt x="5167833" y="6237143"/>
                                <a:pt x="5295121" y="6237143"/>
                              </a:cubicBezTo>
                              <a:lnTo>
                                <a:pt x="5295121" y="6121891"/>
                              </a:lnTo>
                              <a:cubicBezTo>
                                <a:pt x="5231477" y="6121891"/>
                                <a:pt x="5179869" y="6070283"/>
                                <a:pt x="5179869" y="6006638"/>
                              </a:cubicBezTo>
                              <a:cubicBezTo>
                                <a:pt x="5179869" y="5942994"/>
                                <a:pt x="5231477" y="5891386"/>
                                <a:pt x="5295121" y="589138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8653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45332" id="Graphic 4" o:spid="_x0000_s1026" alt="&quot;&quot;" style="position:absolute;margin-left:0;margin-top:-35.45pt;width:612pt;height:11in;z-index:-25153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295120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" path="m902970,105641r794905,l1697875,,902970,r,105641xm,2847109r,115253c63644,2962362,115253,3013970,115253,3077614v,63644,-51609,115253,-115253,115253l,3308119v127289,,230505,-103216,230505,-230505c230505,2950326,127289,2847109,,2847109xm4806056,531582v-79404,,-143741,64337,-143741,143741c4662315,754726,4726652,819063,4806056,819063v79404,,143741,-64337,143741,-143740c4949797,595919,4885460,531582,4806056,531582xm2520921,6858000r598344,l3119265,6758075r-598344,l2520921,6858000xm5295121,5891299r,-115252c5167833,5776047,5064616,5879263,5064616,6006638v,127376,103217,230505,230505,230505l5295121,6121891v-63644,,-115252,-51608,-115252,-115253c5179869,5942994,5231477,5891386,5295121,5891386r,-87xe" fillcolor="#f7e3ee [660]" stroked="f" strokeweight=".24036mm">
                <v:stroke joinstyle="miter"/>
                <v:path arrowok="t" o:connecttype="custom" o:connectlocs="1325417,154940;2492212,154940;2492212,0;1325417,0;1325417,154940;0,4175760;0,4344798;169173,4513834;0,4682872;0,4851908;338345,4513834;0,4175760;7054531,779654;6843542,990474;7054531,1201292;7265520,990474;7054531,779654;3700314,10058400;4578588,10058400;4578588,9911843;3700314,9911843;3700314,10058400;7772401,8640572;7772401,8471536;7434057,8809736;7772401,9147810;7772401,8978773;7603230,8809736;7772401,8640699" o:connectangles="0,0,0,0,0,0,0,0,0,0,0,0,0,0,0,0,0,0,0,0,0,0,0,0,0,0,0,0,0"/>
                <w10:wrap anchorx="page"/>
                <w10:anchorlock/>
              </v:shape>
            </w:pict>
          </mc:Fallback>
        </mc:AlternateContent>
      </w:r>
    </w:p>
    <w:tbl>
      <w:tblPr>
        <w:tblW w:w="10890" w:type="dxa"/>
        <w:tblLayout w:type="fixed"/>
        <w:tblLook w:val="0600" w:firstRow="0" w:lastRow="0" w:firstColumn="0" w:lastColumn="0" w:noHBand="1" w:noVBand="1"/>
      </w:tblPr>
      <w:tblGrid>
        <w:gridCol w:w="4410"/>
        <w:gridCol w:w="270"/>
        <w:gridCol w:w="5534"/>
        <w:gridCol w:w="676"/>
      </w:tblGrid>
      <w:tr w:rsidR="00B1227E" w14:paraId="3DD9ECD3" w14:textId="77777777" w:rsidTr="007640B5">
        <w:trPr>
          <w:gridAfter w:val="1"/>
          <w:wAfter w:w="676" w:type="dxa"/>
          <w:trHeight w:val="359"/>
        </w:trPr>
        <w:tc>
          <w:tcPr>
            <w:tcW w:w="4410" w:type="dxa"/>
            <w:vMerge w:val="restart"/>
          </w:tcPr>
          <w:p w14:paraId="707A7EEE" w14:textId="09DD13D9" w:rsidR="00B1227E" w:rsidRDefault="00E14A03" w:rsidP="004408D7">
            <w:pPr>
              <w:pStyle w:val="Subtitle"/>
            </w:pPr>
            <w:r>
              <w:rPr>
                <w:noProof/>
              </w:rPr>
              <w:drawing>
                <wp:inline distT="0" distB="0" distL="0" distR="0" wp14:anchorId="1611BC3B" wp14:editId="7EF42094">
                  <wp:extent cx="2571750" cy="2571750"/>
                  <wp:effectExtent l="0" t="0" r="0" b="0"/>
                  <wp:docPr id="1342986935" name="Picture 1" descr="Tiara DeRosa Competes In Jaguar Invitational - Berne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ara DeRosa Competes In Jaguar Invitational - Berne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14:paraId="26646ECB" w14:textId="77777777" w:rsidR="00B1227E" w:rsidRDefault="00B1227E" w:rsidP="00EE259E"/>
        </w:tc>
        <w:tc>
          <w:tcPr>
            <w:tcW w:w="5534" w:type="dxa"/>
          </w:tcPr>
          <w:p w14:paraId="75FB1ECF" w14:textId="7DE3143E" w:rsidR="00B1227E" w:rsidRPr="00B20D41" w:rsidRDefault="00B1227E" w:rsidP="00CF61BE">
            <w:pPr>
              <w:pStyle w:val="Subtitle"/>
            </w:pPr>
          </w:p>
        </w:tc>
      </w:tr>
      <w:tr w:rsidR="00B1227E" w14:paraId="5FD11E75" w14:textId="77777777" w:rsidTr="007640B5">
        <w:trPr>
          <w:gridAfter w:val="1"/>
          <w:wAfter w:w="676" w:type="dxa"/>
          <w:trHeight w:val="4715"/>
        </w:trPr>
        <w:tc>
          <w:tcPr>
            <w:tcW w:w="4410" w:type="dxa"/>
            <w:vMerge/>
          </w:tcPr>
          <w:p w14:paraId="6C5F3DC8" w14:textId="77777777" w:rsidR="00B1227E" w:rsidRPr="008C6805" w:rsidRDefault="00B1227E" w:rsidP="00EE259E"/>
        </w:tc>
        <w:tc>
          <w:tcPr>
            <w:tcW w:w="270" w:type="dxa"/>
          </w:tcPr>
          <w:p w14:paraId="1CD20769" w14:textId="77777777" w:rsidR="00B1227E" w:rsidRDefault="00B1227E" w:rsidP="00EE259E"/>
        </w:tc>
        <w:tc>
          <w:tcPr>
            <w:tcW w:w="5534" w:type="dxa"/>
          </w:tcPr>
          <w:p w14:paraId="40731465" w14:textId="052B713A" w:rsidR="00B1227E" w:rsidRDefault="001A0748" w:rsidP="00EE259E">
            <w:pPr>
              <w:pStyle w:val="Title"/>
            </w:pPr>
            <w:r>
              <w:t>Tiara DeRosa</w:t>
            </w:r>
          </w:p>
          <w:p w14:paraId="19E24AF3" w14:textId="5886E188" w:rsidR="00B1227E" w:rsidRDefault="001A0748" w:rsidP="00EE259E">
            <w:pPr>
              <w:pStyle w:val="Heading1"/>
            </w:pPr>
            <w:r>
              <w:t xml:space="preserve">pERSONAL dETAILS </w:t>
            </w:r>
          </w:p>
          <w:p w14:paraId="79F0B9CE" w14:textId="39268049" w:rsidR="001A0748" w:rsidRPr="001A0748" w:rsidRDefault="001A0748" w:rsidP="001A0748">
            <w:pPr>
              <w:rPr>
                <w:b/>
                <w:bCs/>
              </w:rPr>
            </w:pPr>
            <w:r w:rsidRPr="001A0748">
              <w:rPr>
                <w:b/>
                <w:bCs/>
              </w:rPr>
              <w:t>Date of Birth:</w:t>
            </w:r>
            <w:r>
              <w:rPr>
                <w:b/>
                <w:bCs/>
              </w:rPr>
              <w:t xml:space="preserve"> May 2, 1998</w:t>
            </w:r>
          </w:p>
          <w:p w14:paraId="23150CEC" w14:textId="1AD6E65A" w:rsidR="001A0748" w:rsidRPr="001A0748" w:rsidRDefault="001A0748" w:rsidP="001A0748">
            <w:pPr>
              <w:rPr>
                <w:b/>
                <w:bCs/>
              </w:rPr>
            </w:pPr>
            <w:r w:rsidRPr="001A0748">
              <w:rPr>
                <w:b/>
                <w:bCs/>
              </w:rPr>
              <w:t>Club:</w:t>
            </w:r>
            <w:r>
              <w:rPr>
                <w:b/>
                <w:bCs/>
              </w:rPr>
              <w:t xml:space="preserve"> BNNA </w:t>
            </w:r>
          </w:p>
          <w:p w14:paraId="799D8196" w14:textId="616344A7" w:rsidR="001A0748" w:rsidRDefault="00E14A03" w:rsidP="001A074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Degree: Double Major Math and Computer Science 2021 </w:t>
            </w:r>
            <w:r w:rsidR="001A0748">
              <w:rPr>
                <w:b/>
                <w:bCs/>
              </w:rPr>
              <w:t xml:space="preserve"> </w:t>
            </w:r>
          </w:p>
          <w:p w14:paraId="1962011B" w14:textId="510ADDE9" w:rsidR="00B1227E" w:rsidRPr="004700A9" w:rsidRDefault="001A0748" w:rsidP="00CF61BE">
            <w:pPr>
              <w:rPr>
                <w:b/>
                <w:bCs/>
              </w:rPr>
            </w:pPr>
            <w:r>
              <w:rPr>
                <w:b/>
                <w:bCs/>
              </w:rPr>
              <w:t>Event: Discus Thrower| Track &amp; Fiel</w:t>
            </w:r>
            <w:r w:rsidR="007640B5">
              <w:rPr>
                <w:b/>
                <w:bCs/>
              </w:rPr>
              <w:t>d</w:t>
            </w:r>
          </w:p>
        </w:tc>
      </w:tr>
      <w:tr w:rsidR="00843C1C" w14:paraId="5B169FB3" w14:textId="77777777" w:rsidTr="007640B5">
        <w:trPr>
          <w:trHeight w:val="8117"/>
        </w:trPr>
        <w:tc>
          <w:tcPr>
            <w:tcW w:w="4410" w:type="dxa"/>
          </w:tcPr>
          <w:p w14:paraId="748A4A70" w14:textId="77777777" w:rsidR="00843C1C" w:rsidRPr="001A0748" w:rsidRDefault="000A3B0C" w:rsidP="00EE259E">
            <w:pPr>
              <w:pStyle w:val="Subtitle"/>
              <w:rPr>
                <w:lang w:val="fr-CA"/>
              </w:rPr>
            </w:pPr>
            <w:sdt>
              <w:sdtPr>
                <w:id w:val="-2058072072"/>
                <w:placeholder>
                  <w:docPart w:val="3550659333E341BAAD097D7577784C1A"/>
                </w:placeholder>
                <w:temporary/>
                <w:showingPlcHdr/>
                <w15:appearance w15:val="hidden"/>
              </w:sdtPr>
              <w:sdtEndPr/>
              <w:sdtContent>
                <w:r w:rsidR="00CF61BE" w:rsidRPr="001A0748">
                  <w:rPr>
                    <w:lang w:val="fr-CA"/>
                  </w:rPr>
                  <w:t>Contact</w:t>
                </w:r>
              </w:sdtContent>
            </w:sdt>
          </w:p>
          <w:p w14:paraId="7856A604" w14:textId="130EE7E5" w:rsidR="00843C1C" w:rsidRPr="00E14A03" w:rsidRDefault="00E14A03" w:rsidP="00EE259E">
            <w:r>
              <w:t>Tiara DeRosa</w:t>
            </w:r>
          </w:p>
          <w:p w14:paraId="2F2BE70F" w14:textId="3B7BDC1E" w:rsidR="00CF61BE" w:rsidRPr="00E14A03" w:rsidRDefault="00E14A03" w:rsidP="00CF61BE">
            <w:r>
              <w:t>tderos@hotmail.com</w:t>
            </w:r>
          </w:p>
          <w:p w14:paraId="3D3D2F63" w14:textId="6F4FAB20" w:rsidR="00E14A03" w:rsidRDefault="00E14A03" w:rsidP="00CF61BE">
            <w:r>
              <w:t xml:space="preserve"> </w:t>
            </w:r>
          </w:p>
          <w:p w14:paraId="5BA49FC2" w14:textId="65D70BE4" w:rsidR="00E14A03" w:rsidRDefault="00E14A03" w:rsidP="00E14A03">
            <w:pPr>
              <w:pStyle w:val="Subtitle"/>
            </w:pPr>
            <w:r>
              <w:t xml:space="preserve">SOcial Media </w:t>
            </w:r>
          </w:p>
          <w:p w14:paraId="66504BB1" w14:textId="4D1EBCEC" w:rsidR="00E14A03" w:rsidRDefault="00E14A03" w:rsidP="00E14A03">
            <w:r>
              <w:t xml:space="preserve">Instagram: </w:t>
            </w:r>
            <w:proofErr w:type="spellStart"/>
            <w:r>
              <w:t>derosatiara</w:t>
            </w:r>
            <w:proofErr w:type="spellEnd"/>
          </w:p>
          <w:p w14:paraId="01616C82" w14:textId="77777777" w:rsidR="000A3B0C" w:rsidRPr="00E14A03" w:rsidRDefault="000A3B0C" w:rsidP="00E14A03"/>
          <w:p w14:paraId="325FEA27" w14:textId="7A6DB420" w:rsidR="00843C1C" w:rsidRDefault="000A3B0C" w:rsidP="000A3B0C">
            <w:pPr>
              <w:pStyle w:val="ListParagraph"/>
              <w:numPr>
                <w:ilvl w:val="0"/>
                <w:numId w:val="11"/>
              </w:numPr>
            </w:pPr>
            <w:hyperlink r:id="rId11" w:history="1">
              <w:r w:rsidRPr="000A3B0C">
                <w:rPr>
                  <w:rStyle w:val="Hyperlink"/>
                </w:rPr>
                <w:t>https://www.instagram.com/derosa</w:t>
              </w:r>
              <w:r w:rsidRPr="000A3B0C">
                <w:rPr>
                  <w:rStyle w:val="Hyperlink"/>
                </w:rPr>
                <w:t>t</w:t>
              </w:r>
              <w:r w:rsidRPr="000A3B0C">
                <w:rPr>
                  <w:rStyle w:val="Hyperlink"/>
                </w:rPr>
                <w:t>iara/</w:t>
              </w:r>
            </w:hyperlink>
          </w:p>
          <w:p w14:paraId="3F2A1752" w14:textId="3834654B" w:rsidR="000A3B0C" w:rsidRDefault="000A3B0C" w:rsidP="000A3B0C">
            <w:pPr>
              <w:pStyle w:val="ListParagraph"/>
              <w:numPr>
                <w:ilvl w:val="0"/>
                <w:numId w:val="11"/>
              </w:numPr>
            </w:pPr>
            <w:hyperlink r:id="rId12" w:history="1">
              <w:r w:rsidRPr="000A3B0C">
                <w:rPr>
                  <w:rStyle w:val="Hyperlink"/>
                </w:rPr>
                <w:t>https://www.royalgazette.com/track-field/sport/article/20250623/tiara-derosa-smashes-record-at-national-championships/</w:t>
              </w:r>
            </w:hyperlink>
          </w:p>
          <w:p w14:paraId="75C0A91D" w14:textId="14EDF714" w:rsidR="000A3B0C" w:rsidRDefault="000A3B0C" w:rsidP="000A3B0C">
            <w:pPr>
              <w:pStyle w:val="ListParagraph"/>
              <w:numPr>
                <w:ilvl w:val="0"/>
                <w:numId w:val="11"/>
              </w:numPr>
            </w:pPr>
            <w:hyperlink r:id="rId13" w:history="1">
              <w:r w:rsidRPr="000A3B0C">
                <w:rPr>
                  <w:rStyle w:val="Hyperlink"/>
                </w:rPr>
                <w:t>https://bernews.com/2021/07/derosa-nominated-ncaa-woman-year/</w:t>
              </w:r>
            </w:hyperlink>
          </w:p>
          <w:p w14:paraId="24A69C2F" w14:textId="3BD38474" w:rsidR="00843C1C" w:rsidRDefault="005C3E99" w:rsidP="00EE259E">
            <w:pPr>
              <w:pStyle w:val="Subtitle"/>
            </w:pPr>
            <w:r>
              <w:t>Achievements</w:t>
            </w:r>
          </w:p>
          <w:p w14:paraId="1B13E7F6" w14:textId="77777777" w:rsidR="005C3E99" w:rsidRDefault="005C3E99" w:rsidP="005C3E99">
            <w:r>
              <w:t xml:space="preserve">Qualified Commonwealth 2025 </w:t>
            </w:r>
          </w:p>
          <w:p w14:paraId="4FB5F494" w14:textId="4389688B" w:rsidR="005C3E99" w:rsidRDefault="005C3E99" w:rsidP="00EE259E">
            <w:r>
              <w:t xml:space="preserve">National record holder – 2025 </w:t>
            </w:r>
          </w:p>
          <w:p w14:paraId="06E5D224" w14:textId="62D7C1B2" w:rsidR="005C3E99" w:rsidRDefault="005C3E99" w:rsidP="00EE259E">
            <w:r>
              <w:t xml:space="preserve">National record holder – 2020 </w:t>
            </w:r>
          </w:p>
          <w:p w14:paraId="3A4EDD05" w14:textId="796BAD1F" w:rsidR="005C3E99" w:rsidRDefault="005C3E99" w:rsidP="00EE259E">
            <w:r>
              <w:t xml:space="preserve">National record holder- 2019 </w:t>
            </w:r>
          </w:p>
          <w:p w14:paraId="72AE54F6" w14:textId="589B6383" w:rsidR="005C3E99" w:rsidRPr="00E14A03" w:rsidRDefault="005C3E99" w:rsidP="005C3E99">
            <w:pPr>
              <w:rPr>
                <w:lang w:val="fr-CA"/>
              </w:rPr>
            </w:pPr>
            <w:r w:rsidRPr="00E14A03">
              <w:rPr>
                <w:lang w:val="fr-CA"/>
              </w:rPr>
              <w:t>SWAC Champion- 2019-202</w:t>
            </w:r>
            <w:r w:rsidR="00E14A03" w:rsidRPr="00E14A03">
              <w:rPr>
                <w:lang w:val="fr-CA"/>
              </w:rPr>
              <w:t>0</w:t>
            </w:r>
          </w:p>
          <w:p w14:paraId="70E764C0" w14:textId="752403B6" w:rsidR="00E14A03" w:rsidRPr="00E14A03" w:rsidRDefault="00E14A03" w:rsidP="005C3E99">
            <w:r w:rsidRPr="00E14A03">
              <w:t>MVP SWAC Champion</w:t>
            </w:r>
            <w:r>
              <w:t xml:space="preserve">- 2020 </w:t>
            </w:r>
          </w:p>
          <w:p w14:paraId="20D156BF" w14:textId="50038E4D" w:rsidR="005C3E99" w:rsidRDefault="005C3E99" w:rsidP="00EE259E">
            <w:r w:rsidRPr="005C3E99">
              <w:t>N</w:t>
            </w:r>
            <w:r w:rsidRPr="005C3E99">
              <w:t>ominated</w:t>
            </w:r>
            <w:r>
              <w:t xml:space="preserve"> </w:t>
            </w:r>
            <w:r w:rsidR="00E14A03">
              <w:t xml:space="preserve">NCAA </w:t>
            </w:r>
            <w:r>
              <w:t>W</w:t>
            </w:r>
            <w:r w:rsidR="00E14A03">
              <w:t>oman Athlete of the Year – 202</w:t>
            </w:r>
            <w:r w:rsidR="000A3B0C">
              <w:t>1</w:t>
            </w:r>
            <w:r w:rsidR="00E14A03">
              <w:t xml:space="preserve"> </w:t>
            </w:r>
          </w:p>
          <w:p w14:paraId="4C750B10" w14:textId="77777777" w:rsidR="00E14A03" w:rsidRDefault="00E14A03" w:rsidP="00EE259E"/>
          <w:p w14:paraId="5EEEBAB3" w14:textId="6E467D2B" w:rsidR="00843C1C" w:rsidRPr="00A41BD5" w:rsidRDefault="00843C1C" w:rsidP="00EE259E"/>
        </w:tc>
        <w:tc>
          <w:tcPr>
            <w:tcW w:w="270" w:type="dxa"/>
          </w:tcPr>
          <w:p w14:paraId="077D5AD2" w14:textId="77777777" w:rsidR="00843C1C" w:rsidRDefault="00843C1C" w:rsidP="00EE259E"/>
        </w:tc>
        <w:tc>
          <w:tcPr>
            <w:tcW w:w="6210" w:type="dxa"/>
            <w:gridSpan w:val="2"/>
          </w:tcPr>
          <w:p w14:paraId="6CD70AE7" w14:textId="77777777" w:rsidR="00843C1C" w:rsidRDefault="001A0748" w:rsidP="001A0748">
            <w:pPr>
              <w:pStyle w:val="Heading1"/>
              <w:rPr>
                <w:b/>
                <w:bCs/>
              </w:rPr>
            </w:pPr>
            <w:r w:rsidRPr="001A0748">
              <w:rPr>
                <w:b/>
                <w:bCs/>
              </w:rPr>
              <w:t>PERFORMANCE PROFILE</w:t>
            </w:r>
          </w:p>
          <w:p w14:paraId="34B05D03" w14:textId="774A08F9" w:rsidR="007640B5" w:rsidRPr="007640B5" w:rsidRDefault="001A0748" w:rsidP="007640B5">
            <w:r w:rsidRPr="001A0748">
              <w:t xml:space="preserve">Dedicated discus thrower with a current personal best of </w:t>
            </w:r>
            <w:r>
              <w:t xml:space="preserve">50.07M. </w:t>
            </w:r>
            <w:r w:rsidRPr="001A0748">
              <w:t>Known</w:t>
            </w:r>
            <w:r w:rsidRPr="001A0748">
              <w:t xml:space="preserve"> for</w:t>
            </w:r>
            <w:r>
              <w:t xml:space="preserve"> setting the National record twice in my lifetime and dominating the SWAC during my NCAA years (2018-2021). </w:t>
            </w:r>
            <w:r w:rsidRPr="001A0748">
              <w:t>Continuously improving through structured trainin</w:t>
            </w:r>
            <w:r w:rsidR="005C3E99">
              <w:t xml:space="preserve">g with a goal of competing </w:t>
            </w:r>
            <w:r w:rsidR="005C3E99" w:rsidRPr="001A0748">
              <w:t>at</w:t>
            </w:r>
            <w:r w:rsidRPr="001A0748">
              <w:t xml:space="preserve"> the</w:t>
            </w:r>
            <w:r>
              <w:t xml:space="preserve"> world / Olympic level. </w:t>
            </w:r>
          </w:p>
          <w:p w14:paraId="329D8C72" w14:textId="77777777" w:rsidR="007640B5" w:rsidRPr="007640B5" w:rsidRDefault="007640B5" w:rsidP="007640B5">
            <w:pPr>
              <w:rPr>
                <w:b/>
                <w:bCs/>
              </w:rPr>
            </w:pPr>
            <w:r w:rsidRPr="007640B5">
              <w:rPr>
                <w:b/>
                <w:bCs/>
              </w:rPr>
              <w:t>COMPETITION RESULTS</w:t>
            </w:r>
          </w:p>
          <w:p w14:paraId="6121CB1A" w14:textId="3DCDF45F" w:rsidR="007640B5" w:rsidRPr="007640B5" w:rsidRDefault="007640B5" w:rsidP="007640B5">
            <w:r>
              <w:rPr>
                <w:b/>
                <w:bCs/>
              </w:rPr>
              <w:t>Bermuda Nationals</w:t>
            </w:r>
            <w:r w:rsidRPr="007640B5">
              <w:t> —</w:t>
            </w:r>
            <w:r>
              <w:t xml:space="preserve"> June 2025</w:t>
            </w:r>
          </w:p>
          <w:p w14:paraId="68798E8B" w14:textId="0361E2C4" w:rsidR="007640B5" w:rsidRPr="007640B5" w:rsidRDefault="007640B5" w:rsidP="007640B5">
            <w:pPr>
              <w:numPr>
                <w:ilvl w:val="0"/>
                <w:numId w:val="9"/>
              </w:numPr>
            </w:pPr>
            <w:r w:rsidRPr="007640B5">
              <w:t>Place:</w:t>
            </w:r>
            <w:r>
              <w:t xml:space="preserve"> 1 </w:t>
            </w:r>
          </w:p>
          <w:p w14:paraId="1A5E4C21" w14:textId="693E758B" w:rsidR="007640B5" w:rsidRPr="007640B5" w:rsidRDefault="007640B5" w:rsidP="007640B5">
            <w:pPr>
              <w:numPr>
                <w:ilvl w:val="0"/>
                <w:numId w:val="9"/>
              </w:numPr>
            </w:pPr>
            <w:r w:rsidRPr="007640B5">
              <w:t>Distance:</w:t>
            </w:r>
            <w:r>
              <w:t xml:space="preserve"> 50.07M</w:t>
            </w:r>
          </w:p>
          <w:p w14:paraId="2E9B5B77" w14:textId="1E207F75" w:rsidR="007640B5" w:rsidRPr="007640B5" w:rsidRDefault="007640B5" w:rsidP="007640B5">
            <w:pPr>
              <w:numPr>
                <w:ilvl w:val="0"/>
                <w:numId w:val="9"/>
              </w:numPr>
            </w:pPr>
            <w:r w:rsidRPr="007640B5">
              <w:t>Notes</w:t>
            </w:r>
            <w:r>
              <w:t xml:space="preserve"> national record broken </w:t>
            </w:r>
          </w:p>
          <w:p w14:paraId="1910B707" w14:textId="470F037F" w:rsidR="007640B5" w:rsidRPr="007640B5" w:rsidRDefault="005C3E99" w:rsidP="007640B5">
            <w:r>
              <w:rPr>
                <w:b/>
                <w:bCs/>
              </w:rPr>
              <w:t xml:space="preserve">NACAC </w:t>
            </w:r>
            <w:r w:rsidRPr="007640B5">
              <w:t>—</w:t>
            </w:r>
            <w:r w:rsidR="007640B5" w:rsidRPr="007640B5">
              <w:t xml:space="preserve"> </w:t>
            </w:r>
            <w:r w:rsidR="007640B5">
              <w:t xml:space="preserve">Aug 2025 </w:t>
            </w:r>
          </w:p>
          <w:p w14:paraId="314A565E" w14:textId="79EE9314" w:rsidR="007640B5" w:rsidRPr="007640B5" w:rsidRDefault="007640B5" w:rsidP="007640B5">
            <w:pPr>
              <w:numPr>
                <w:ilvl w:val="0"/>
                <w:numId w:val="10"/>
              </w:numPr>
            </w:pPr>
            <w:r w:rsidRPr="007640B5">
              <w:t>Place:</w:t>
            </w:r>
            <w:r>
              <w:t xml:space="preserve"> </w:t>
            </w:r>
            <w:r w:rsidR="00876F7C">
              <w:t>5</w:t>
            </w:r>
            <w:r w:rsidRPr="007640B5">
              <w:rPr>
                <w:vertAlign w:val="superscript"/>
              </w:rPr>
              <w:t>th</w:t>
            </w:r>
            <w:r>
              <w:t xml:space="preserve"> overall </w:t>
            </w:r>
          </w:p>
          <w:p w14:paraId="0BE0314A" w14:textId="5F5E2641" w:rsidR="007640B5" w:rsidRPr="007640B5" w:rsidRDefault="007640B5" w:rsidP="007640B5">
            <w:pPr>
              <w:numPr>
                <w:ilvl w:val="0"/>
                <w:numId w:val="10"/>
              </w:numPr>
            </w:pPr>
            <w:r w:rsidRPr="007640B5">
              <w:t>Distance:</w:t>
            </w:r>
            <w:r>
              <w:t xml:space="preserve"> 4</w:t>
            </w:r>
            <w:r w:rsidR="00876F7C">
              <w:t>8</w:t>
            </w:r>
            <w:r>
              <w:t>.</w:t>
            </w:r>
            <w:r w:rsidR="00876F7C">
              <w:t>36M</w:t>
            </w:r>
            <w:r>
              <w:t xml:space="preserve"> </w:t>
            </w:r>
          </w:p>
          <w:p w14:paraId="660FD704" w14:textId="1414D338" w:rsidR="007640B5" w:rsidRPr="007640B5" w:rsidRDefault="007640B5" w:rsidP="007640B5">
            <w:r>
              <w:rPr>
                <w:b/>
                <w:bCs/>
              </w:rPr>
              <w:t>Throws U power Fest</w:t>
            </w:r>
            <w:r>
              <w:rPr>
                <w:b/>
                <w:bCs/>
              </w:rPr>
              <w:t xml:space="preserve"> </w:t>
            </w:r>
            <w:r w:rsidRPr="007640B5">
              <w:t xml:space="preserve">— </w:t>
            </w:r>
            <w:r>
              <w:t>Aug 202</w:t>
            </w:r>
            <w:r>
              <w:t>4</w:t>
            </w:r>
            <w:r>
              <w:t xml:space="preserve"> </w:t>
            </w:r>
          </w:p>
          <w:p w14:paraId="08B89DBB" w14:textId="2B76CBD3" w:rsidR="007640B5" w:rsidRPr="007640B5" w:rsidRDefault="007640B5" w:rsidP="007640B5">
            <w:pPr>
              <w:numPr>
                <w:ilvl w:val="0"/>
                <w:numId w:val="10"/>
              </w:numPr>
            </w:pPr>
            <w:r w:rsidRPr="007640B5">
              <w:t>Place:</w:t>
            </w:r>
            <w:r>
              <w:t xml:space="preserve"> </w:t>
            </w:r>
            <w:r>
              <w:t>4</w:t>
            </w:r>
            <w:r w:rsidRPr="007640B5">
              <w:rPr>
                <w:vertAlign w:val="superscript"/>
              </w:rPr>
              <w:t>th</w:t>
            </w:r>
            <w:r>
              <w:t xml:space="preserve"> overall </w:t>
            </w:r>
          </w:p>
          <w:p w14:paraId="2D87CA47" w14:textId="36FAC17D" w:rsidR="007640B5" w:rsidRPr="007640B5" w:rsidRDefault="007640B5" w:rsidP="007640B5">
            <w:pPr>
              <w:numPr>
                <w:ilvl w:val="0"/>
                <w:numId w:val="10"/>
              </w:numPr>
            </w:pPr>
            <w:r w:rsidRPr="007640B5">
              <w:t>Distance:</w:t>
            </w:r>
            <w:r>
              <w:t xml:space="preserve"> </w:t>
            </w:r>
            <w:r>
              <w:t>48.48M</w:t>
            </w:r>
          </w:p>
          <w:p w14:paraId="04B93362" w14:textId="4BB9A5A5" w:rsidR="007640B5" w:rsidRPr="007640B5" w:rsidRDefault="00876F7C" w:rsidP="007640B5">
            <w:r>
              <w:rPr>
                <w:b/>
                <w:bCs/>
              </w:rPr>
              <w:t>Bermuda Nationals</w:t>
            </w:r>
            <w:r w:rsidR="007640B5">
              <w:rPr>
                <w:b/>
                <w:bCs/>
              </w:rPr>
              <w:t xml:space="preserve"> </w:t>
            </w:r>
            <w:r w:rsidR="007640B5" w:rsidRPr="007640B5">
              <w:t xml:space="preserve">— </w:t>
            </w:r>
            <w:r>
              <w:t xml:space="preserve">June </w:t>
            </w:r>
            <w:r w:rsidR="007640B5">
              <w:t xml:space="preserve">2024 </w:t>
            </w:r>
          </w:p>
          <w:p w14:paraId="4FF4EBE0" w14:textId="12F41077" w:rsidR="007640B5" w:rsidRPr="007640B5" w:rsidRDefault="007640B5" w:rsidP="007640B5">
            <w:pPr>
              <w:numPr>
                <w:ilvl w:val="0"/>
                <w:numId w:val="10"/>
              </w:numPr>
            </w:pPr>
            <w:r w:rsidRPr="007640B5">
              <w:t>Place:</w:t>
            </w:r>
            <w:r>
              <w:t xml:space="preserve"> </w:t>
            </w:r>
            <w:r w:rsidR="00876F7C">
              <w:t>3</w:t>
            </w:r>
            <w:r w:rsidR="00876F7C">
              <w:rPr>
                <w:vertAlign w:val="superscript"/>
              </w:rPr>
              <w:t>rd</w:t>
            </w:r>
            <w:r>
              <w:t xml:space="preserve"> overall </w:t>
            </w:r>
          </w:p>
          <w:p w14:paraId="0209CFD6" w14:textId="1551BDBB" w:rsidR="007640B5" w:rsidRPr="007640B5" w:rsidRDefault="007640B5" w:rsidP="007640B5">
            <w:pPr>
              <w:numPr>
                <w:ilvl w:val="0"/>
                <w:numId w:val="10"/>
              </w:numPr>
            </w:pPr>
            <w:r w:rsidRPr="007640B5">
              <w:t>Distance:</w:t>
            </w:r>
            <w:r>
              <w:t xml:space="preserve"> </w:t>
            </w:r>
            <w:r w:rsidR="00876F7C">
              <w:t>47.46M</w:t>
            </w:r>
          </w:p>
          <w:p w14:paraId="17B4A025" w14:textId="690F31B5" w:rsidR="00876F7C" w:rsidRPr="007640B5" w:rsidRDefault="00876F7C" w:rsidP="00876F7C">
            <w:r>
              <w:t xml:space="preserve"> </w:t>
            </w:r>
            <w:r w:rsidRPr="00876F7C">
              <w:rPr>
                <w:b/>
                <w:bCs/>
              </w:rPr>
              <w:t>Commonwealth</w:t>
            </w:r>
            <w:r>
              <w:t xml:space="preserve"> </w:t>
            </w:r>
            <w:r w:rsidRPr="007640B5">
              <w:t xml:space="preserve">— </w:t>
            </w:r>
            <w:r>
              <w:t xml:space="preserve">Aug </w:t>
            </w:r>
            <w:r>
              <w:t>202</w:t>
            </w:r>
            <w:r>
              <w:t>2</w:t>
            </w:r>
            <w:r>
              <w:t xml:space="preserve"> </w:t>
            </w:r>
          </w:p>
          <w:p w14:paraId="07705A33" w14:textId="7F0ECFAB" w:rsidR="00876F7C" w:rsidRPr="007640B5" w:rsidRDefault="00876F7C" w:rsidP="00876F7C">
            <w:pPr>
              <w:numPr>
                <w:ilvl w:val="0"/>
                <w:numId w:val="10"/>
              </w:numPr>
            </w:pPr>
            <w:r w:rsidRPr="007640B5">
              <w:t>Place:</w:t>
            </w:r>
            <w:r>
              <w:t xml:space="preserve"> </w:t>
            </w:r>
            <w:r w:rsidR="005C3E99">
              <w:t>11</w:t>
            </w:r>
            <w:r>
              <w:rPr>
                <w:vertAlign w:val="superscript"/>
              </w:rPr>
              <w:t>th</w:t>
            </w:r>
            <w:r>
              <w:t xml:space="preserve"> overall </w:t>
            </w:r>
          </w:p>
          <w:p w14:paraId="7C411730" w14:textId="34D7EBE0" w:rsidR="00876F7C" w:rsidRPr="007640B5" w:rsidRDefault="00876F7C" w:rsidP="00876F7C">
            <w:pPr>
              <w:numPr>
                <w:ilvl w:val="0"/>
                <w:numId w:val="10"/>
              </w:numPr>
            </w:pPr>
            <w:r w:rsidRPr="007640B5">
              <w:t>Distance:</w:t>
            </w:r>
            <w:r>
              <w:t xml:space="preserve"> 4</w:t>
            </w:r>
            <w:r>
              <w:t>5</w:t>
            </w:r>
            <w:r>
              <w:t>.</w:t>
            </w:r>
            <w:r w:rsidR="005C3E99">
              <w:t>79</w:t>
            </w:r>
            <w:r>
              <w:t>M</w:t>
            </w:r>
          </w:p>
          <w:p w14:paraId="68238346" w14:textId="26F6A10D" w:rsidR="00876F7C" w:rsidRPr="007640B5" w:rsidRDefault="00876F7C" w:rsidP="00876F7C">
            <w:r>
              <w:rPr>
                <w:b/>
                <w:bCs/>
              </w:rPr>
              <w:t xml:space="preserve">  NACAC</w:t>
            </w:r>
            <w:r w:rsidRPr="007640B5">
              <w:t xml:space="preserve">— </w:t>
            </w:r>
            <w:r>
              <w:t>Aug</w:t>
            </w:r>
            <w:r>
              <w:t xml:space="preserve"> 202</w:t>
            </w:r>
            <w:r>
              <w:t>2</w:t>
            </w:r>
          </w:p>
          <w:p w14:paraId="356FF191" w14:textId="4CA77DAA" w:rsidR="00876F7C" w:rsidRPr="007640B5" w:rsidRDefault="00876F7C" w:rsidP="00876F7C">
            <w:pPr>
              <w:numPr>
                <w:ilvl w:val="0"/>
                <w:numId w:val="10"/>
              </w:numPr>
            </w:pPr>
            <w:r w:rsidRPr="007640B5">
              <w:t>Place:</w:t>
            </w:r>
            <w:r>
              <w:t xml:space="preserve"> </w:t>
            </w:r>
            <w:r>
              <w:t>6</w:t>
            </w:r>
            <w:r>
              <w:rPr>
                <w:vertAlign w:val="superscript"/>
              </w:rPr>
              <w:t>th</w:t>
            </w:r>
            <w:r>
              <w:t xml:space="preserve"> overall </w:t>
            </w:r>
          </w:p>
          <w:p w14:paraId="2293190D" w14:textId="55764C2C" w:rsidR="00876F7C" w:rsidRPr="007640B5" w:rsidRDefault="00876F7C" w:rsidP="00876F7C">
            <w:pPr>
              <w:numPr>
                <w:ilvl w:val="0"/>
                <w:numId w:val="10"/>
              </w:numPr>
            </w:pPr>
            <w:r w:rsidRPr="007640B5">
              <w:t>Distance:</w:t>
            </w:r>
            <w:r>
              <w:t xml:space="preserve"> 4</w:t>
            </w:r>
            <w:r>
              <w:t>5</w:t>
            </w:r>
            <w:r>
              <w:t>.</w:t>
            </w:r>
            <w:r>
              <w:t>77</w:t>
            </w:r>
            <w:r>
              <w:t>M</w:t>
            </w:r>
          </w:p>
          <w:p w14:paraId="71E08009" w14:textId="062421DE" w:rsidR="001A0748" w:rsidRPr="001A0748" w:rsidRDefault="001A0748" w:rsidP="001A0748"/>
          <w:p w14:paraId="02A71DB1" w14:textId="77777777" w:rsidR="001A0748" w:rsidRDefault="001A0748" w:rsidP="001A0748"/>
          <w:p w14:paraId="1F8AD98D" w14:textId="77777777" w:rsidR="001A0748" w:rsidRPr="001A0748" w:rsidRDefault="001A0748" w:rsidP="001A0748"/>
          <w:p w14:paraId="1B46957A" w14:textId="77777777" w:rsidR="001A0748" w:rsidRPr="001A0748" w:rsidRDefault="001A0748" w:rsidP="001A0748"/>
          <w:p w14:paraId="3866CEC1" w14:textId="4D74E0D8" w:rsidR="001A0748" w:rsidRPr="001A0748" w:rsidRDefault="001A0748" w:rsidP="001A0748"/>
        </w:tc>
      </w:tr>
      <w:tr w:rsidR="00876F7C" w14:paraId="4A6A4E24" w14:textId="77777777" w:rsidTr="007640B5">
        <w:trPr>
          <w:trHeight w:val="8117"/>
        </w:trPr>
        <w:tc>
          <w:tcPr>
            <w:tcW w:w="4410" w:type="dxa"/>
          </w:tcPr>
          <w:p w14:paraId="6E1E5677" w14:textId="77777777" w:rsidR="00876F7C" w:rsidRDefault="00876F7C" w:rsidP="00EE259E">
            <w:pPr>
              <w:pStyle w:val="Subtitle"/>
            </w:pPr>
          </w:p>
        </w:tc>
        <w:tc>
          <w:tcPr>
            <w:tcW w:w="270" w:type="dxa"/>
          </w:tcPr>
          <w:p w14:paraId="1CE80B0B" w14:textId="77777777" w:rsidR="00876F7C" w:rsidRDefault="00876F7C" w:rsidP="00EE259E"/>
        </w:tc>
        <w:tc>
          <w:tcPr>
            <w:tcW w:w="6210" w:type="dxa"/>
            <w:gridSpan w:val="2"/>
          </w:tcPr>
          <w:p w14:paraId="0CFC698F" w14:textId="77777777" w:rsidR="00876F7C" w:rsidRPr="001A0748" w:rsidRDefault="00876F7C" w:rsidP="001A0748">
            <w:pPr>
              <w:pStyle w:val="Heading1"/>
              <w:rPr>
                <w:b/>
                <w:bCs/>
              </w:rPr>
            </w:pPr>
          </w:p>
        </w:tc>
      </w:tr>
    </w:tbl>
    <w:p w14:paraId="0DF96AD9" w14:textId="77777777" w:rsidR="00871DB8" w:rsidRDefault="00871DB8"/>
    <w:sectPr w:rsidR="00871DB8" w:rsidSect="00B1227E">
      <w:pgSz w:w="12240" w:h="15840" w:code="1"/>
      <w:pgMar w:top="720" w:right="1008" w:bottom="806" w:left="100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B0A95" w14:textId="77777777" w:rsidR="001A0748" w:rsidRDefault="001A0748" w:rsidP="00AA35A8">
      <w:pPr>
        <w:spacing w:line="240" w:lineRule="auto"/>
      </w:pPr>
      <w:r>
        <w:separator/>
      </w:r>
    </w:p>
  </w:endnote>
  <w:endnote w:type="continuationSeparator" w:id="0">
    <w:p w14:paraId="14310A55" w14:textId="77777777" w:rsidR="001A0748" w:rsidRDefault="001A0748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89181" w14:textId="77777777" w:rsidR="001A0748" w:rsidRDefault="001A0748" w:rsidP="00AA35A8">
      <w:pPr>
        <w:spacing w:line="240" w:lineRule="auto"/>
      </w:pPr>
      <w:r>
        <w:separator/>
      </w:r>
    </w:p>
  </w:footnote>
  <w:footnote w:type="continuationSeparator" w:id="0">
    <w:p w14:paraId="63A29737" w14:textId="77777777" w:rsidR="001A0748" w:rsidRDefault="001A0748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86D4AE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3.5pt;height:13.5pt;visibility:visible" o:bullet="t">
        <v:imagedata r:id="rId2" o:title=""/>
      </v:shape>
    </w:pict>
  </w:numPicBullet>
  <w:abstractNum w:abstractNumId="0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-1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1127D"/>
    <w:multiLevelType w:val="multilevel"/>
    <w:tmpl w:val="0C34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A7E4D"/>
    <w:multiLevelType w:val="multilevel"/>
    <w:tmpl w:val="365A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B2804"/>
    <w:multiLevelType w:val="multilevel"/>
    <w:tmpl w:val="D88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87D7A"/>
    <w:multiLevelType w:val="hybridMultilevel"/>
    <w:tmpl w:val="CECC0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A125B6"/>
    <w:multiLevelType w:val="multilevel"/>
    <w:tmpl w:val="FBF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75A94"/>
    <w:multiLevelType w:val="multilevel"/>
    <w:tmpl w:val="523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B3520"/>
    <w:multiLevelType w:val="multilevel"/>
    <w:tmpl w:val="989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887853">
    <w:abstractNumId w:val="0"/>
  </w:num>
  <w:num w:numId="2" w16cid:durableId="1675840551">
    <w:abstractNumId w:val="9"/>
  </w:num>
  <w:num w:numId="3" w16cid:durableId="751318933">
    <w:abstractNumId w:val="1"/>
  </w:num>
  <w:num w:numId="4" w16cid:durableId="2055545808">
    <w:abstractNumId w:val="3"/>
  </w:num>
  <w:num w:numId="5" w16cid:durableId="131291009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9952458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6739340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42311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5160965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99421733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97555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48"/>
    <w:rsid w:val="00010CFB"/>
    <w:rsid w:val="00033263"/>
    <w:rsid w:val="000417DA"/>
    <w:rsid w:val="00045105"/>
    <w:rsid w:val="00060423"/>
    <w:rsid w:val="00060941"/>
    <w:rsid w:val="0007515C"/>
    <w:rsid w:val="00085878"/>
    <w:rsid w:val="000873F6"/>
    <w:rsid w:val="000A3B0C"/>
    <w:rsid w:val="000B286F"/>
    <w:rsid w:val="000B3565"/>
    <w:rsid w:val="000C2EFF"/>
    <w:rsid w:val="000C47B2"/>
    <w:rsid w:val="000D134B"/>
    <w:rsid w:val="000D2BC7"/>
    <w:rsid w:val="000D408B"/>
    <w:rsid w:val="000D5C03"/>
    <w:rsid w:val="001102BE"/>
    <w:rsid w:val="00124ED6"/>
    <w:rsid w:val="00142AEB"/>
    <w:rsid w:val="001639D6"/>
    <w:rsid w:val="00167789"/>
    <w:rsid w:val="00176D22"/>
    <w:rsid w:val="00182371"/>
    <w:rsid w:val="0018639F"/>
    <w:rsid w:val="00186915"/>
    <w:rsid w:val="00194704"/>
    <w:rsid w:val="001A0748"/>
    <w:rsid w:val="001A32F8"/>
    <w:rsid w:val="001B5913"/>
    <w:rsid w:val="001E5A59"/>
    <w:rsid w:val="00203213"/>
    <w:rsid w:val="002236D5"/>
    <w:rsid w:val="00243756"/>
    <w:rsid w:val="0025167B"/>
    <w:rsid w:val="00263321"/>
    <w:rsid w:val="002662ED"/>
    <w:rsid w:val="002768E6"/>
    <w:rsid w:val="002A61D3"/>
    <w:rsid w:val="002B75EB"/>
    <w:rsid w:val="002C4E0C"/>
    <w:rsid w:val="002D03E4"/>
    <w:rsid w:val="002D2B94"/>
    <w:rsid w:val="002E2ABF"/>
    <w:rsid w:val="002E3AB1"/>
    <w:rsid w:val="002E7306"/>
    <w:rsid w:val="00315F8E"/>
    <w:rsid w:val="00316720"/>
    <w:rsid w:val="00331DCE"/>
    <w:rsid w:val="0033315E"/>
    <w:rsid w:val="00352A17"/>
    <w:rsid w:val="00360599"/>
    <w:rsid w:val="003A4782"/>
    <w:rsid w:val="003B4AEF"/>
    <w:rsid w:val="003C7884"/>
    <w:rsid w:val="003E17DE"/>
    <w:rsid w:val="003E53C3"/>
    <w:rsid w:val="003F2914"/>
    <w:rsid w:val="004133C3"/>
    <w:rsid w:val="00415CF3"/>
    <w:rsid w:val="00430CBF"/>
    <w:rsid w:val="004408D7"/>
    <w:rsid w:val="00453A7B"/>
    <w:rsid w:val="004700A9"/>
    <w:rsid w:val="004919CE"/>
    <w:rsid w:val="004936B2"/>
    <w:rsid w:val="004A28EA"/>
    <w:rsid w:val="004A6F8A"/>
    <w:rsid w:val="004D2D96"/>
    <w:rsid w:val="004E2BCF"/>
    <w:rsid w:val="004F2D34"/>
    <w:rsid w:val="00526B52"/>
    <w:rsid w:val="00533E8B"/>
    <w:rsid w:val="0053618A"/>
    <w:rsid w:val="00543BCF"/>
    <w:rsid w:val="00547EC8"/>
    <w:rsid w:val="00556BD5"/>
    <w:rsid w:val="00556E31"/>
    <w:rsid w:val="00567EE6"/>
    <w:rsid w:val="005C3E99"/>
    <w:rsid w:val="005D1BA7"/>
    <w:rsid w:val="006259D7"/>
    <w:rsid w:val="00667611"/>
    <w:rsid w:val="00671CDE"/>
    <w:rsid w:val="006A1E18"/>
    <w:rsid w:val="006C0159"/>
    <w:rsid w:val="006C472D"/>
    <w:rsid w:val="006E3533"/>
    <w:rsid w:val="00702D1F"/>
    <w:rsid w:val="00703D84"/>
    <w:rsid w:val="00710252"/>
    <w:rsid w:val="00746660"/>
    <w:rsid w:val="007640B5"/>
    <w:rsid w:val="00787CF7"/>
    <w:rsid w:val="00791376"/>
    <w:rsid w:val="007A0045"/>
    <w:rsid w:val="007A57CB"/>
    <w:rsid w:val="007B6FCC"/>
    <w:rsid w:val="007D04F2"/>
    <w:rsid w:val="007D5DDF"/>
    <w:rsid w:val="007E3FFC"/>
    <w:rsid w:val="007F1F33"/>
    <w:rsid w:val="007F7E5B"/>
    <w:rsid w:val="008162CF"/>
    <w:rsid w:val="00820593"/>
    <w:rsid w:val="00831977"/>
    <w:rsid w:val="008326F9"/>
    <w:rsid w:val="00843C1C"/>
    <w:rsid w:val="008618B7"/>
    <w:rsid w:val="00864A5D"/>
    <w:rsid w:val="00870D42"/>
    <w:rsid w:val="00871DB8"/>
    <w:rsid w:val="00874C6C"/>
    <w:rsid w:val="00876F7C"/>
    <w:rsid w:val="00884BFA"/>
    <w:rsid w:val="00887E05"/>
    <w:rsid w:val="008A1F08"/>
    <w:rsid w:val="008A3548"/>
    <w:rsid w:val="008C6805"/>
    <w:rsid w:val="008D2C61"/>
    <w:rsid w:val="008F180B"/>
    <w:rsid w:val="008F48B9"/>
    <w:rsid w:val="009049BC"/>
    <w:rsid w:val="0091339D"/>
    <w:rsid w:val="00916B9C"/>
    <w:rsid w:val="009272F7"/>
    <w:rsid w:val="00930196"/>
    <w:rsid w:val="00986493"/>
    <w:rsid w:val="009E0800"/>
    <w:rsid w:val="009E3A1C"/>
    <w:rsid w:val="00A17F36"/>
    <w:rsid w:val="00A25469"/>
    <w:rsid w:val="00A41BD5"/>
    <w:rsid w:val="00A633B0"/>
    <w:rsid w:val="00A7200A"/>
    <w:rsid w:val="00A90605"/>
    <w:rsid w:val="00A9368D"/>
    <w:rsid w:val="00A97832"/>
    <w:rsid w:val="00A97876"/>
    <w:rsid w:val="00AA1166"/>
    <w:rsid w:val="00AA35A8"/>
    <w:rsid w:val="00AA7575"/>
    <w:rsid w:val="00AB44BF"/>
    <w:rsid w:val="00AB6B2F"/>
    <w:rsid w:val="00AE42F3"/>
    <w:rsid w:val="00AE562D"/>
    <w:rsid w:val="00B06877"/>
    <w:rsid w:val="00B1227E"/>
    <w:rsid w:val="00B20D41"/>
    <w:rsid w:val="00B42B22"/>
    <w:rsid w:val="00B72597"/>
    <w:rsid w:val="00B8453F"/>
    <w:rsid w:val="00B847CF"/>
    <w:rsid w:val="00B85473"/>
    <w:rsid w:val="00B96871"/>
    <w:rsid w:val="00BA14F1"/>
    <w:rsid w:val="00BB03ED"/>
    <w:rsid w:val="00BE2FC9"/>
    <w:rsid w:val="00BE5968"/>
    <w:rsid w:val="00BE75EC"/>
    <w:rsid w:val="00C116A7"/>
    <w:rsid w:val="00C14FBF"/>
    <w:rsid w:val="00C211BC"/>
    <w:rsid w:val="00C50145"/>
    <w:rsid w:val="00C62E97"/>
    <w:rsid w:val="00C81587"/>
    <w:rsid w:val="00C86515"/>
    <w:rsid w:val="00CB3E40"/>
    <w:rsid w:val="00CB72CF"/>
    <w:rsid w:val="00CD1A30"/>
    <w:rsid w:val="00CE6E8B"/>
    <w:rsid w:val="00CF22B3"/>
    <w:rsid w:val="00CF2766"/>
    <w:rsid w:val="00CF61BE"/>
    <w:rsid w:val="00CF68CB"/>
    <w:rsid w:val="00D31ADA"/>
    <w:rsid w:val="00D45748"/>
    <w:rsid w:val="00D656E1"/>
    <w:rsid w:val="00D85EF8"/>
    <w:rsid w:val="00D86385"/>
    <w:rsid w:val="00D93B22"/>
    <w:rsid w:val="00D95726"/>
    <w:rsid w:val="00DB472D"/>
    <w:rsid w:val="00DB724D"/>
    <w:rsid w:val="00DB7BC4"/>
    <w:rsid w:val="00DE5DDA"/>
    <w:rsid w:val="00DF042E"/>
    <w:rsid w:val="00E03C29"/>
    <w:rsid w:val="00E067BA"/>
    <w:rsid w:val="00E13FBE"/>
    <w:rsid w:val="00E14A03"/>
    <w:rsid w:val="00E57007"/>
    <w:rsid w:val="00E90063"/>
    <w:rsid w:val="00E95915"/>
    <w:rsid w:val="00EB74E8"/>
    <w:rsid w:val="00EC0F79"/>
    <w:rsid w:val="00ED28E8"/>
    <w:rsid w:val="00ED6169"/>
    <w:rsid w:val="00EE1359"/>
    <w:rsid w:val="00EE69F9"/>
    <w:rsid w:val="00EF2971"/>
    <w:rsid w:val="00EF3416"/>
    <w:rsid w:val="00EF6280"/>
    <w:rsid w:val="00F04B3C"/>
    <w:rsid w:val="00F30552"/>
    <w:rsid w:val="00F40EE0"/>
    <w:rsid w:val="00F46BDB"/>
    <w:rsid w:val="00F61813"/>
    <w:rsid w:val="00F6774F"/>
    <w:rsid w:val="00F701A5"/>
    <w:rsid w:val="00F706C1"/>
    <w:rsid w:val="00F77D3D"/>
    <w:rsid w:val="00F828E2"/>
    <w:rsid w:val="00FB20D8"/>
    <w:rsid w:val="00FB5586"/>
    <w:rsid w:val="00FB7F9F"/>
    <w:rsid w:val="00FD73C5"/>
    <w:rsid w:val="00FE6D24"/>
    <w:rsid w:val="00FE720F"/>
    <w:rsid w:val="00FE7592"/>
    <w:rsid w:val="00F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293D6"/>
  <w15:chartTrackingRefBased/>
  <w15:docId w15:val="{B1FB9EFA-E0D2-4350-A698-3DEA4425F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1BC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F8A"/>
    <w:pPr>
      <w:keepNext/>
      <w:keepLines/>
      <w:spacing w:before="120" w:after="240"/>
      <w:outlineLvl w:val="0"/>
    </w:pPr>
    <w:rPr>
      <w:rFonts w:eastAsiaTheme="majorEastAsia" w:cs="Times New Roman (Headings CS)"/>
      <w:caps/>
      <w:color w:val="C43784" w:themeColor="accent1" w:themeShade="BF"/>
      <w:spacing w:val="10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A6F8A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caps/>
      <w:spacing w:val="1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A6F8A"/>
    <w:pPr>
      <w:keepNext/>
      <w:keepLines/>
      <w:spacing w:before="60" w:after="24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1BC"/>
    <w:rPr>
      <w:rFonts w:ascii="Times New Roman" w:hAnsi="Times New Roman" w:cs="Times New Roman"/>
      <w:color w:val="404040" w:themeColor="text1" w:themeTint="BF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11BC"/>
    <w:rPr>
      <w:color w:val="404040" w:themeColor="text1" w:themeTint="BF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11BC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408D7"/>
    <w:pPr>
      <w:spacing w:before="360" w:after="520" w:line="216" w:lineRule="auto"/>
      <w:contextualSpacing/>
    </w:pPr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D7"/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8A"/>
    <w:pPr>
      <w:numPr>
        <w:ilvl w:val="1"/>
      </w:numPr>
      <w:spacing w:before="120" w:after="160"/>
    </w:pPr>
    <w:rPr>
      <w:rFonts w:eastAsiaTheme="minorEastAsia" w:cs="Arial (Body CS)"/>
      <w:caps/>
      <w:color w:val="C43784" w:themeColor="accent1" w:themeShade="BF"/>
      <w:spacing w:val="1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6F8A"/>
    <w:rPr>
      <w:rFonts w:eastAsiaTheme="minorEastAsia" w:cs="Arial (Body CS)"/>
      <w:caps/>
      <w:color w:val="C43784" w:themeColor="accent1" w:themeShade="BF"/>
      <w:spacing w:val="1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A6F8A"/>
    <w:rPr>
      <w:rFonts w:eastAsiaTheme="majorEastAsia" w:cs="Times New Roman (Headings CS)"/>
      <w:caps/>
      <w:color w:val="C43784" w:themeColor="accent1" w:themeShade="BF"/>
      <w:spacing w:val="1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11BC"/>
    <w:rPr>
      <w:rFonts w:eastAsiaTheme="majorEastAsia" w:cs="Times New Roman (Headings CS)"/>
      <w:b/>
      <w:caps/>
      <w:color w:val="404040" w:themeColor="text1" w:themeTint="BF"/>
      <w:spacing w:val="1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11BC"/>
    <w:rPr>
      <w:rFonts w:eastAsiaTheme="majorEastAsia" w:cstheme="majorBidi"/>
      <w:b/>
      <w:color w:val="404040" w:themeColor="text1" w:themeTint="BF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BC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2">
    <w:name w:val="Contact2"/>
    <w:basedOn w:val="Normal"/>
    <w:next w:val="Normal"/>
    <w:link w:val="Contact2Char"/>
    <w:uiPriority w:val="29"/>
    <w:semiHidden/>
    <w:qFormat/>
    <w:rsid w:val="00B8453F"/>
    <w:pPr>
      <w:jc w:val="center"/>
    </w:pPr>
    <w:rPr>
      <w:b/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BC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Contact2Char">
    <w:name w:val="Contact2 Char"/>
    <w:basedOn w:val="DefaultParagraphFont"/>
    <w:link w:val="Contact2"/>
    <w:uiPriority w:val="29"/>
    <w:semiHidden/>
    <w:rsid w:val="00C211BC"/>
    <w:rPr>
      <w:b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BC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0A3B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B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0A3B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bernews.com/2021/07/derosa-nominated-ncaa-woman-yea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royalgazette.com/track-field/sport/article/20250623/tiara-derosa-smashes-record-at-national-championships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nstagram.com/derosatiara/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ara.derosa\AppData\Roaming\Microsoft\Templates\Photo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50659333E341BAAD097D7577784C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12204-BB21-4219-8741-6FB4D545C4B4}"/>
      </w:docPartPr>
      <w:docPartBody>
        <w:p w:rsidR="003166A8" w:rsidRDefault="003166A8">
          <w:pPr>
            <w:pStyle w:val="3550659333E341BAAD097D7577784C1A"/>
          </w:pPr>
          <w: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A8"/>
    <w:rsid w:val="003166A8"/>
    <w:rsid w:val="00A9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9AEB7884C94CD0BEDDC65BC8DFDF95">
    <w:name w:val="409AEB7884C94CD0BEDDC65BC8DFDF95"/>
  </w:style>
  <w:style w:type="paragraph" w:customStyle="1" w:styleId="CD87524C970E4C0F8FF9080E97DC7E2B">
    <w:name w:val="CD87524C970E4C0F8FF9080E97DC7E2B"/>
  </w:style>
  <w:style w:type="paragraph" w:customStyle="1" w:styleId="CE259DE51B3F4BA79F3012525944A69A">
    <w:name w:val="CE259DE51B3F4BA79F3012525944A69A"/>
  </w:style>
  <w:style w:type="paragraph" w:customStyle="1" w:styleId="61F83F7394A34A2191E23E816524E157">
    <w:name w:val="61F83F7394A34A2191E23E816524E157"/>
  </w:style>
  <w:style w:type="paragraph" w:customStyle="1" w:styleId="3550659333E341BAAD097D7577784C1A">
    <w:name w:val="3550659333E341BAAD097D7577784C1A"/>
  </w:style>
  <w:style w:type="paragraph" w:customStyle="1" w:styleId="1B58D3AA5D024C4DA3EA831F562BEC31">
    <w:name w:val="1B58D3AA5D024C4DA3EA831F562BEC31"/>
  </w:style>
  <w:style w:type="paragraph" w:customStyle="1" w:styleId="F19B907878234928BC8839E1EB724CE9">
    <w:name w:val="F19B907878234928BC8839E1EB724CE9"/>
  </w:style>
  <w:style w:type="paragraph" w:customStyle="1" w:styleId="7F7335A524F544FAA7AFB1454226887E">
    <w:name w:val="7F7335A524F544FAA7AFB1454226887E"/>
  </w:style>
  <w:style w:type="paragraph" w:customStyle="1" w:styleId="50F2B4CCB5374463A04441AC43D6821B">
    <w:name w:val="50F2B4CCB5374463A04441AC43D6821B"/>
  </w:style>
  <w:style w:type="paragraph" w:customStyle="1" w:styleId="D53BC61B628A4C54945410703E107D26">
    <w:name w:val="D53BC61B628A4C54945410703E107D26"/>
  </w:style>
  <w:style w:type="paragraph" w:customStyle="1" w:styleId="825DA271E0C34878B1F440387093954F">
    <w:name w:val="825DA271E0C34878B1F440387093954F"/>
  </w:style>
  <w:style w:type="paragraph" w:customStyle="1" w:styleId="FFB06D3527B84A52B06F2C61C7D7D66F">
    <w:name w:val="FFB06D3527B84A52B06F2C61C7D7D66F"/>
  </w:style>
  <w:style w:type="paragraph" w:customStyle="1" w:styleId="B8D6FC8C81784E339523029BDA5B66CC">
    <w:name w:val="B8D6FC8C81784E339523029BDA5B66CC"/>
  </w:style>
  <w:style w:type="paragraph" w:customStyle="1" w:styleId="8FAEB9D8B7FE41538EF7790E88733A8E">
    <w:name w:val="8FAEB9D8B7FE41538EF7790E88733A8E"/>
  </w:style>
  <w:style w:type="paragraph" w:customStyle="1" w:styleId="C0DEB8853BFB46DEB45D5F61B8E49CF4">
    <w:name w:val="C0DEB8853BFB46DEB45D5F61B8E49CF4"/>
  </w:style>
  <w:style w:type="paragraph" w:customStyle="1" w:styleId="E9F251110A8C40209BE27A73419F6915">
    <w:name w:val="E9F251110A8C40209BE27A73419F6915"/>
  </w:style>
  <w:style w:type="paragraph" w:customStyle="1" w:styleId="C39735D3076E4F50BE2811BD172A729C">
    <w:name w:val="C39735D3076E4F50BE2811BD172A729C"/>
  </w:style>
  <w:style w:type="paragraph" w:customStyle="1" w:styleId="95AF1900DAE548C7B905B5D58087EA99">
    <w:name w:val="95AF1900DAE548C7B905B5D58087EA99"/>
  </w:style>
  <w:style w:type="paragraph" w:customStyle="1" w:styleId="C0A636443E5348DEA3EAB30C39AB4F08">
    <w:name w:val="C0A636443E5348DEA3EAB30C39AB4F08"/>
  </w:style>
  <w:style w:type="paragraph" w:customStyle="1" w:styleId="7AACCDFB29394F0C83C4FBBA9581C763">
    <w:name w:val="7AACCDFB29394F0C83C4FBBA9581C763"/>
  </w:style>
  <w:style w:type="paragraph" w:customStyle="1" w:styleId="6C9BEC7A23314097B2764E7579858E5D">
    <w:name w:val="6C9BEC7A23314097B2764E7579858E5D"/>
  </w:style>
  <w:style w:type="paragraph" w:customStyle="1" w:styleId="644F36342E2B47F692C6CDBE42C4C73F">
    <w:name w:val="644F36342E2B47F692C6CDBE42C4C73F"/>
  </w:style>
  <w:style w:type="paragraph" w:customStyle="1" w:styleId="54C4C52E55CF48379077F2653198DC17">
    <w:name w:val="54C4C52E55CF48379077F2653198DC17"/>
  </w:style>
  <w:style w:type="paragraph" w:customStyle="1" w:styleId="C9C2801D76AA4327BCFC6756F211FC3B">
    <w:name w:val="C9C2801D76AA4327BCFC6756F211FC3B"/>
  </w:style>
  <w:style w:type="paragraph" w:customStyle="1" w:styleId="99108AFAFE634A4A8BBCBDA6EE7E4F1D">
    <w:name w:val="99108AFAFE634A4A8BBCBDA6EE7E4F1D"/>
  </w:style>
  <w:style w:type="paragraph" w:customStyle="1" w:styleId="02CBB4B49AB046BFA8EC42C6E9D35250">
    <w:name w:val="02CBB4B49AB046BFA8EC42C6E9D35250"/>
  </w:style>
  <w:style w:type="paragraph" w:customStyle="1" w:styleId="3E1A405F151540518718798F2132ECA7">
    <w:name w:val="3E1A405F151540518718798F2132ECA7"/>
  </w:style>
  <w:style w:type="paragraph" w:customStyle="1" w:styleId="8C1ACF4C0C80412B98374C55A25281E1">
    <w:name w:val="8C1ACF4C0C80412B98374C55A25281E1"/>
  </w:style>
  <w:style w:type="paragraph" w:customStyle="1" w:styleId="39439272552B44BDA58CC12FBD69EE38">
    <w:name w:val="39439272552B44BDA58CC12FBD69EE38"/>
  </w:style>
  <w:style w:type="paragraph" w:customStyle="1" w:styleId="0335ECD97DA24DC3911039DF4EAE4379">
    <w:name w:val="0335ECD97DA24DC3911039DF4EAE4379"/>
  </w:style>
  <w:style w:type="paragraph" w:customStyle="1" w:styleId="12E11169FA1842969753461C48165B42">
    <w:name w:val="12E11169FA1842969753461C48165B42"/>
  </w:style>
  <w:style w:type="paragraph" w:customStyle="1" w:styleId="E8BA10BD845B4B509BBBAA42659D1A08">
    <w:name w:val="E8BA10BD845B4B509BBBAA42659D1A08"/>
  </w:style>
  <w:style w:type="paragraph" w:customStyle="1" w:styleId="7A267B52005F4F38A3BDD64BA3FBC5DD">
    <w:name w:val="7A267B52005F4F38A3BDD64BA3FBC5DD"/>
  </w:style>
  <w:style w:type="paragraph" w:customStyle="1" w:styleId="3B1080E2F65F4884ACFCB0A9BCAA70F0">
    <w:name w:val="3B1080E2F65F4884ACFCB0A9BCAA70F0"/>
  </w:style>
  <w:style w:type="paragraph" w:customStyle="1" w:styleId="6AA85BC3DF2A4AD59311A80E9A1A7BE3">
    <w:name w:val="6AA85BC3DF2A4AD59311A80E9A1A7B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11506505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77AD"/>
      </a:accent1>
      <a:accent2>
        <a:srgbClr val="1E82D9"/>
      </a:accent2>
      <a:accent3>
        <a:srgbClr val="F2DE49"/>
      </a:accent3>
      <a:accent4>
        <a:srgbClr val="E9E7EA"/>
      </a:accent4>
      <a:accent5>
        <a:srgbClr val="E45E44"/>
      </a:accent5>
      <a:accent6>
        <a:srgbClr val="45CC47"/>
      </a:accent6>
      <a:hlink>
        <a:srgbClr val="0563C1"/>
      </a:hlink>
      <a:folHlink>
        <a:srgbClr val="954F72"/>
      </a:folHlink>
    </a:clrScheme>
    <a:fontScheme name="Custom 96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3FB7213-2BA4-451D-B09A-DA06ACE9DE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62D4F5-9E6B-4811-959D-86F486EDD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3BDD79-9F82-45D3-BCB2-39F0E447E440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Photo resume</Template>
  <TotalTime>47</TotalTime>
  <Pages>3</Pages>
  <Words>225</Words>
  <Characters>1488</Characters>
  <Application>Microsoft Office Word</Application>
  <DocSecurity>0</DocSecurity>
  <Lines>87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Tiara DeRosa</dc:creator>
  <cp:keywords/>
  <dc:description/>
  <cp:lastModifiedBy>Tiara DeRosa</cp:lastModifiedBy>
  <cp:revision>1</cp:revision>
  <dcterms:created xsi:type="dcterms:W3CDTF">2026-03-19T12:02:00Z</dcterms:created>
  <dcterms:modified xsi:type="dcterms:W3CDTF">2026-03-19T12:59:00Z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