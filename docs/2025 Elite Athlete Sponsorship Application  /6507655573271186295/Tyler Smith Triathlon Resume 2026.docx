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1074" w14:textId="3E683477" w:rsidR="00816216" w:rsidRPr="00BC3BEC" w:rsidRDefault="00830F58" w:rsidP="00D36606">
      <w:pPr>
        <w:pStyle w:val="Title"/>
        <w:pBdr>
          <w:bottom w:val="single" w:sz="12" w:space="31" w:color="39A5B7" w:themeColor="accent1"/>
        </w:pBdr>
        <w:rPr>
          <w:sz w:val="36"/>
          <w:szCs w:val="12"/>
        </w:rPr>
      </w:pPr>
      <w:r w:rsidRPr="00BC3BEC">
        <w:rPr>
          <w:sz w:val="36"/>
          <w:szCs w:val="12"/>
        </w:rPr>
        <w:t xml:space="preserve">Tyler </w:t>
      </w:r>
      <w:r w:rsidR="00BC3BEC" w:rsidRPr="00BC3BEC">
        <w:rPr>
          <w:sz w:val="36"/>
          <w:szCs w:val="12"/>
        </w:rPr>
        <w:t xml:space="preserve">Ellsworth </w:t>
      </w:r>
      <w:r w:rsidRPr="00BC3BEC">
        <w:rPr>
          <w:sz w:val="36"/>
          <w:szCs w:val="12"/>
        </w:rPr>
        <w:t>Smith</w:t>
      </w:r>
      <w:r w:rsidR="00BC3BEC" w:rsidRPr="00BC3BEC">
        <w:rPr>
          <w:sz w:val="36"/>
          <w:szCs w:val="12"/>
        </w:rPr>
        <w:t>, OLY</w:t>
      </w:r>
    </w:p>
    <w:p w14:paraId="5B9B0AC8" w14:textId="5455A38A" w:rsidR="003E7F7C" w:rsidRDefault="003E7F7C" w:rsidP="003E7F7C">
      <w:pPr>
        <w:jc w:val="center"/>
      </w:pPr>
      <w:r>
        <w:t>5 Williams Estate Smiths, Bermuda FL 05</w:t>
      </w:r>
    </w:p>
    <w:p w14:paraId="65F96FEC" w14:textId="5EE3E6DE" w:rsidR="00141A4C" w:rsidRPr="00C40A5C" w:rsidRDefault="00C40A5C" w:rsidP="00061524">
      <w:pPr>
        <w:spacing w:after="80"/>
        <w:jc w:val="center"/>
        <w:rPr>
          <w:u w:val="single"/>
        </w:rPr>
      </w:pPr>
      <w:proofErr w:type="spellStart"/>
      <w:r w:rsidRPr="0087322A">
        <w:rPr>
          <w:color w:val="2A7B88" w:themeColor="accent1" w:themeShade="BF"/>
          <w:u w:val="single"/>
        </w:rPr>
        <w:t>tyler.ellsworth.smith</w:t>
      </w:r>
      <w:proofErr w:type="spellEnd"/>
      <w:r w:rsidRPr="0087322A">
        <w:rPr>
          <w:color w:val="2A7B88" w:themeColor="accent1" w:themeShade="BF"/>
          <w:u w:val="single"/>
        </w:rPr>
        <w:t>@gmail.com</w:t>
      </w:r>
    </w:p>
    <w:p w14:paraId="4E3C1AE9" w14:textId="77777777" w:rsidR="00874052" w:rsidRDefault="00874052" w:rsidP="00874052">
      <w:pPr>
        <w:spacing w:after="80"/>
      </w:pPr>
    </w:p>
    <w:p w14:paraId="1518514C" w14:textId="660116A0" w:rsidR="00874052" w:rsidRDefault="00874052" w:rsidP="00DE21DA">
      <w:pPr>
        <w:pStyle w:val="Heading1"/>
      </w:pPr>
      <w:r>
        <w:t xml:space="preserve">Athlete Profile </w:t>
      </w:r>
    </w:p>
    <w:p w14:paraId="57A0ABBA" w14:textId="49B2E6C0" w:rsidR="00874052" w:rsidRPr="00D14656" w:rsidRDefault="001146B6" w:rsidP="00D14656">
      <w:pPr>
        <w:spacing w:after="80"/>
        <w:rPr>
          <w:rFonts w:cs="Arial"/>
          <w:sz w:val="24"/>
          <w:szCs w:val="24"/>
        </w:rPr>
      </w:pPr>
      <w:r w:rsidRPr="00DE21DA">
        <w:rPr>
          <w:rFonts w:cs="Arial"/>
          <w:sz w:val="24"/>
          <w:szCs w:val="24"/>
        </w:rPr>
        <w:t>El</w:t>
      </w:r>
      <w:r w:rsidRPr="001146B6">
        <w:rPr>
          <w:rFonts w:cs="Arial"/>
          <w:sz w:val="24"/>
          <w:szCs w:val="24"/>
        </w:rPr>
        <w:t xml:space="preserve">ite-level triathlete and Olympian representing Bermuda in international competition since 2014. Career highlights include </w:t>
      </w:r>
      <w:r w:rsidR="006A758C">
        <w:rPr>
          <w:rFonts w:cs="Arial"/>
          <w:sz w:val="24"/>
          <w:szCs w:val="24"/>
        </w:rPr>
        <w:t>48</w:t>
      </w:r>
      <w:r w:rsidR="006A758C" w:rsidRPr="006A758C">
        <w:rPr>
          <w:rFonts w:cs="Arial"/>
          <w:sz w:val="24"/>
          <w:szCs w:val="24"/>
          <w:vertAlign w:val="superscript"/>
        </w:rPr>
        <w:t>th</w:t>
      </w:r>
      <w:r w:rsidR="006A758C">
        <w:rPr>
          <w:rFonts w:cs="Arial"/>
          <w:sz w:val="24"/>
          <w:szCs w:val="24"/>
        </w:rPr>
        <w:t xml:space="preserve"> at </w:t>
      </w:r>
      <w:r w:rsidRPr="001146B6">
        <w:rPr>
          <w:rFonts w:cs="Arial"/>
          <w:sz w:val="24"/>
          <w:szCs w:val="24"/>
        </w:rPr>
        <w:t>the 2024 Paris Olympics, 7th place at the 2023 Pan American Games, Silver Medal at the 2023 CAC Championships, and 13th place at the 2022 Commonwealth Games. Based between Bermuda</w:t>
      </w:r>
      <w:r w:rsidR="00D14656">
        <w:rPr>
          <w:rFonts w:cs="Arial"/>
          <w:sz w:val="24"/>
          <w:szCs w:val="24"/>
        </w:rPr>
        <w:t xml:space="preserve"> and Girona, Spain</w:t>
      </w:r>
      <w:r w:rsidRPr="001146B6">
        <w:rPr>
          <w:rFonts w:cs="Arial"/>
          <w:sz w:val="24"/>
          <w:szCs w:val="24"/>
        </w:rPr>
        <w:t>, with full-time commitment to high-performance training and international racing.</w:t>
      </w:r>
    </w:p>
    <w:p w14:paraId="2D47A5B3" w14:textId="75F3B4D2" w:rsidR="006270A9" w:rsidRPr="00DE21DA" w:rsidRDefault="00D14656" w:rsidP="00141A4C">
      <w:pPr>
        <w:pStyle w:val="Heading1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Athlete Objectives</w:t>
      </w:r>
    </w:p>
    <w:p w14:paraId="08FE331D" w14:textId="068742C7" w:rsidR="008164B4" w:rsidRPr="008164B4" w:rsidRDefault="008164B4" w:rsidP="008164B4">
      <w:pPr>
        <w:rPr>
          <w:rFonts w:cs="Arial"/>
          <w:sz w:val="24"/>
          <w:szCs w:val="24"/>
        </w:rPr>
      </w:pPr>
      <w:r w:rsidRPr="008164B4">
        <w:rPr>
          <w:rFonts w:cs="Arial"/>
          <w:sz w:val="24"/>
          <w:szCs w:val="24"/>
        </w:rPr>
        <w:t xml:space="preserve">To continue competing at the highest levels of international triathlon, representing Bermuda with distinction while progressing toward podium finishes at World Triathlon Cup and </w:t>
      </w:r>
      <w:r w:rsidRPr="009A33A0">
        <w:rPr>
          <w:rFonts w:cs="Arial"/>
          <w:sz w:val="24"/>
          <w:szCs w:val="24"/>
        </w:rPr>
        <w:t xml:space="preserve">Regional </w:t>
      </w:r>
      <w:r w:rsidRPr="008164B4">
        <w:rPr>
          <w:rFonts w:cs="Arial"/>
          <w:sz w:val="24"/>
          <w:szCs w:val="24"/>
        </w:rPr>
        <w:t>Championship events.</w:t>
      </w:r>
      <w:r w:rsidR="00D14656" w:rsidRPr="009A33A0">
        <w:rPr>
          <w:rFonts w:cs="Arial"/>
          <w:sz w:val="24"/>
          <w:szCs w:val="24"/>
        </w:rPr>
        <w:t xml:space="preserve"> </w:t>
      </w:r>
    </w:p>
    <w:p w14:paraId="7C4D1CF3" w14:textId="77777777" w:rsidR="00157C9D" w:rsidRPr="00157C9D" w:rsidRDefault="00157C9D" w:rsidP="009A33A0">
      <w:pPr>
        <w:pStyle w:val="Heading1"/>
      </w:pPr>
      <w:r w:rsidRPr="00157C9D">
        <w:t>Major Games Representation</w:t>
      </w:r>
    </w:p>
    <w:p w14:paraId="355C9535" w14:textId="4B534A2F" w:rsidR="00157C9D" w:rsidRPr="00157C9D" w:rsidRDefault="00157C9D" w:rsidP="009A33A0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157C9D">
        <w:rPr>
          <w:rFonts w:cs="Arial"/>
          <w:b/>
          <w:bCs/>
          <w:sz w:val="24"/>
          <w:szCs w:val="24"/>
        </w:rPr>
        <w:t>Olympic Games</w:t>
      </w:r>
      <w:r w:rsidRPr="00157C9D">
        <w:rPr>
          <w:rFonts w:cs="Arial"/>
          <w:sz w:val="24"/>
          <w:szCs w:val="24"/>
        </w:rPr>
        <w:t xml:space="preserve"> – 2024, Paris</w:t>
      </w:r>
      <w:r w:rsidR="00BA682E">
        <w:rPr>
          <w:rFonts w:cs="Arial"/>
          <w:sz w:val="24"/>
          <w:szCs w:val="24"/>
        </w:rPr>
        <w:t>- 48</w:t>
      </w:r>
      <w:r w:rsidR="00BA682E" w:rsidRPr="00BA682E">
        <w:rPr>
          <w:rFonts w:cs="Arial"/>
          <w:sz w:val="24"/>
          <w:szCs w:val="24"/>
          <w:vertAlign w:val="superscript"/>
        </w:rPr>
        <w:t>th</w:t>
      </w:r>
      <w:r w:rsidR="00BA682E">
        <w:rPr>
          <w:rFonts w:cs="Arial"/>
          <w:sz w:val="24"/>
          <w:szCs w:val="24"/>
        </w:rPr>
        <w:t xml:space="preserve"> Place </w:t>
      </w:r>
    </w:p>
    <w:p w14:paraId="3BD4E0B4" w14:textId="77777777" w:rsidR="00157C9D" w:rsidRPr="00157C9D" w:rsidRDefault="00157C9D" w:rsidP="009A33A0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157C9D">
        <w:rPr>
          <w:rFonts w:cs="Arial"/>
          <w:b/>
          <w:bCs/>
          <w:sz w:val="24"/>
          <w:szCs w:val="24"/>
        </w:rPr>
        <w:t>Pan American Games</w:t>
      </w:r>
      <w:r w:rsidRPr="00157C9D">
        <w:rPr>
          <w:rFonts w:cs="Arial"/>
          <w:sz w:val="24"/>
          <w:szCs w:val="24"/>
        </w:rPr>
        <w:t xml:space="preserve"> – 2023, Santiago – 7th Place</w:t>
      </w:r>
    </w:p>
    <w:p w14:paraId="70BD3A0C" w14:textId="77777777" w:rsidR="00157C9D" w:rsidRPr="00157C9D" w:rsidRDefault="00157C9D" w:rsidP="009A33A0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157C9D">
        <w:rPr>
          <w:rFonts w:cs="Arial"/>
          <w:b/>
          <w:bCs/>
          <w:sz w:val="24"/>
          <w:szCs w:val="24"/>
        </w:rPr>
        <w:t>Commonwealth Games</w:t>
      </w:r>
      <w:r w:rsidRPr="00157C9D">
        <w:rPr>
          <w:rFonts w:cs="Arial"/>
          <w:sz w:val="24"/>
          <w:szCs w:val="24"/>
        </w:rPr>
        <w:t xml:space="preserve"> – 2022, Birmingham – 13th (Individual), 7th (Mixed Team Relay)</w:t>
      </w:r>
    </w:p>
    <w:p w14:paraId="2668C457" w14:textId="46757C47" w:rsidR="00157C9D" w:rsidRPr="00157C9D" w:rsidRDefault="00157C9D" w:rsidP="009A33A0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157C9D">
        <w:rPr>
          <w:rFonts w:cs="Arial"/>
          <w:b/>
          <w:bCs/>
          <w:sz w:val="24"/>
          <w:szCs w:val="24"/>
        </w:rPr>
        <w:t>CAC Games</w:t>
      </w:r>
      <w:r w:rsidRPr="00157C9D">
        <w:rPr>
          <w:rFonts w:cs="Arial"/>
          <w:sz w:val="24"/>
          <w:szCs w:val="24"/>
        </w:rPr>
        <w:t xml:space="preserve"> – 20</w:t>
      </w:r>
      <w:r w:rsidR="000E193A" w:rsidRPr="009A33A0">
        <w:rPr>
          <w:rFonts w:cs="Arial"/>
          <w:sz w:val="24"/>
          <w:szCs w:val="24"/>
        </w:rPr>
        <w:t>18</w:t>
      </w:r>
      <w:r w:rsidRPr="00157C9D">
        <w:rPr>
          <w:rFonts w:cs="Arial"/>
          <w:sz w:val="24"/>
          <w:szCs w:val="24"/>
        </w:rPr>
        <w:t xml:space="preserve">, </w:t>
      </w:r>
      <w:r w:rsidR="000E193A" w:rsidRPr="009A33A0">
        <w:rPr>
          <w:rFonts w:cs="Arial"/>
          <w:sz w:val="24"/>
          <w:szCs w:val="24"/>
        </w:rPr>
        <w:t xml:space="preserve"> Baranquilla </w:t>
      </w:r>
      <w:r w:rsidRPr="00157C9D">
        <w:rPr>
          <w:rFonts w:cs="Arial"/>
          <w:sz w:val="24"/>
          <w:szCs w:val="24"/>
        </w:rPr>
        <w:t xml:space="preserve"> – </w:t>
      </w:r>
      <w:r w:rsidR="000E193A" w:rsidRPr="009A33A0">
        <w:rPr>
          <w:rFonts w:cs="Arial"/>
          <w:sz w:val="24"/>
          <w:szCs w:val="24"/>
        </w:rPr>
        <w:t xml:space="preserve">5th </w:t>
      </w:r>
    </w:p>
    <w:p w14:paraId="1C40F953" w14:textId="77777777" w:rsidR="00157C9D" w:rsidRPr="00157C9D" w:rsidRDefault="00157C9D" w:rsidP="009A33A0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157C9D">
        <w:rPr>
          <w:rFonts w:cs="Arial"/>
          <w:b/>
          <w:bCs/>
          <w:sz w:val="24"/>
          <w:szCs w:val="24"/>
        </w:rPr>
        <w:t>Youth Olympic Games</w:t>
      </w:r>
      <w:r w:rsidRPr="00157C9D">
        <w:rPr>
          <w:rFonts w:cs="Arial"/>
          <w:sz w:val="24"/>
          <w:szCs w:val="24"/>
        </w:rPr>
        <w:t xml:space="preserve"> – 2014, Nanjing – 19th Place</w:t>
      </w:r>
    </w:p>
    <w:p w14:paraId="5A72702B" w14:textId="3F8D768E" w:rsidR="00B63EF6" w:rsidRDefault="00B63EF6" w:rsidP="009A33A0">
      <w:pPr>
        <w:pStyle w:val="Heading1"/>
      </w:pPr>
      <w:r w:rsidRPr="00B63EF6">
        <w:t>Competitive Highlights (2019–202</w:t>
      </w:r>
      <w:r w:rsidR="00BA682E">
        <w:t>6</w:t>
      </w:r>
      <w:r w:rsidRPr="00B63EF6">
        <w:t>)</w:t>
      </w:r>
    </w:p>
    <w:p w14:paraId="69423721" w14:textId="0624BCF8" w:rsidR="00BA682E" w:rsidRDefault="00BA682E" w:rsidP="009A33A0">
      <w:pPr>
        <w:pStyle w:val="Heading1"/>
      </w:pPr>
    </w:p>
    <w:p w14:paraId="60F7C82D" w14:textId="002C03E6" w:rsidR="00BA682E" w:rsidRPr="000A32F0" w:rsidRDefault="000A32F0" w:rsidP="006F6954">
      <w:pPr>
        <w:spacing w:before="100" w:beforeAutospacing="1" w:after="100" w:afterAutospacing="1"/>
        <w:outlineLvl w:val="3"/>
        <w:rPr>
          <w:rFonts w:eastAsia="Times New Roman" w:cs="Arial"/>
          <w:b/>
          <w:bCs/>
          <w:color w:val="auto"/>
          <w:sz w:val="24"/>
          <w:szCs w:val="24"/>
        </w:rPr>
      </w:pPr>
      <w:r>
        <w:rPr>
          <w:rFonts w:eastAsia="Times New Roman" w:cs="Arial"/>
          <w:b/>
          <w:bCs/>
          <w:color w:val="auto"/>
          <w:sz w:val="24"/>
          <w:szCs w:val="24"/>
        </w:rPr>
        <w:t>2026</w:t>
      </w:r>
    </w:p>
    <w:p w14:paraId="1CC755FE" w14:textId="2C4E7E9B" w:rsidR="00BA682E" w:rsidRPr="000A32F0" w:rsidRDefault="000A32F0" w:rsidP="00BA682E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>
        <w:rPr>
          <w:rFonts w:eastAsia="Times New Roman" w:cs="Arial"/>
          <w:color w:val="auto"/>
          <w:sz w:val="24"/>
          <w:szCs w:val="24"/>
        </w:rPr>
        <w:t>5</w:t>
      </w:r>
      <w:r w:rsidRPr="000A32F0">
        <w:rPr>
          <w:rFonts w:eastAsia="Times New Roman" w:cs="Arial"/>
          <w:color w:val="auto"/>
          <w:sz w:val="24"/>
          <w:szCs w:val="24"/>
          <w:vertAlign w:val="superscript"/>
        </w:rPr>
        <w:t>th</w:t>
      </w:r>
      <w:r>
        <w:rPr>
          <w:rFonts w:eastAsia="Times New Roman" w:cs="Arial"/>
          <w:color w:val="auto"/>
          <w:sz w:val="24"/>
          <w:szCs w:val="24"/>
        </w:rPr>
        <w:t xml:space="preserve">- </w:t>
      </w:r>
      <w:proofErr w:type="spellStart"/>
      <w:r>
        <w:rPr>
          <w:rFonts w:eastAsia="Times New Roman" w:cs="Arial"/>
          <w:color w:val="auto"/>
          <w:sz w:val="24"/>
          <w:szCs w:val="24"/>
        </w:rPr>
        <w:t>Mossel</w:t>
      </w:r>
      <w:proofErr w:type="spellEnd"/>
      <w:r>
        <w:rPr>
          <w:rFonts w:eastAsia="Times New Roman" w:cs="Arial"/>
          <w:color w:val="auto"/>
          <w:sz w:val="24"/>
          <w:szCs w:val="24"/>
        </w:rPr>
        <w:t xml:space="preserve"> Bay African Cup</w:t>
      </w:r>
    </w:p>
    <w:p w14:paraId="0CD32343" w14:textId="6CC83D05" w:rsidR="000A32F0" w:rsidRPr="00B63EF6" w:rsidRDefault="000A32F0" w:rsidP="00BA682E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>
        <w:rPr>
          <w:rFonts w:eastAsia="Times New Roman" w:cs="Arial"/>
          <w:color w:val="auto"/>
          <w:sz w:val="24"/>
          <w:szCs w:val="24"/>
        </w:rPr>
        <w:t>10</w:t>
      </w:r>
      <w:r w:rsidRPr="000A32F0">
        <w:rPr>
          <w:rFonts w:eastAsia="Times New Roman" w:cs="Arial"/>
          <w:color w:val="auto"/>
          <w:sz w:val="24"/>
          <w:szCs w:val="24"/>
          <w:vertAlign w:val="superscript"/>
        </w:rPr>
        <w:t>th</w:t>
      </w:r>
      <w:r>
        <w:rPr>
          <w:rFonts w:eastAsia="Times New Roman" w:cs="Arial"/>
          <w:color w:val="auto"/>
          <w:sz w:val="24"/>
          <w:szCs w:val="24"/>
        </w:rPr>
        <w:t xml:space="preserve"> </w:t>
      </w:r>
      <w:r w:rsidR="00645180">
        <w:rPr>
          <w:rFonts w:eastAsia="Times New Roman" w:cs="Arial"/>
          <w:color w:val="auto"/>
          <w:sz w:val="24"/>
          <w:szCs w:val="24"/>
        </w:rPr>
        <w:t>–</w:t>
      </w:r>
      <w:r>
        <w:rPr>
          <w:rFonts w:eastAsia="Times New Roman" w:cs="Arial"/>
          <w:color w:val="auto"/>
          <w:sz w:val="24"/>
          <w:szCs w:val="24"/>
        </w:rPr>
        <w:t xml:space="preserve"> </w:t>
      </w:r>
      <w:r w:rsidR="00645180">
        <w:rPr>
          <w:rFonts w:eastAsia="Times New Roman" w:cs="Arial"/>
          <w:color w:val="auto"/>
          <w:sz w:val="24"/>
          <w:szCs w:val="24"/>
        </w:rPr>
        <w:t>Swakopmund African Cup</w:t>
      </w:r>
    </w:p>
    <w:p w14:paraId="6DCEAAE3" w14:textId="00298208" w:rsidR="00645180" w:rsidRDefault="00BA682E" w:rsidP="00645180">
      <w:pPr>
        <w:pStyle w:val="Heading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2</w:t>
      </w:r>
      <w:r w:rsidR="00645180">
        <w:rPr>
          <w:rFonts w:eastAsia="Times New Roman" w:cs="Arial"/>
          <w:color w:val="auto"/>
          <w:sz w:val="24"/>
          <w:szCs w:val="24"/>
        </w:rPr>
        <w:t>025</w:t>
      </w:r>
    </w:p>
    <w:p w14:paraId="427B65AC" w14:textId="0F173AFE" w:rsidR="00645180" w:rsidRDefault="00645180" w:rsidP="00645180">
      <w:pPr>
        <w:pStyle w:val="Heading1"/>
        <w:rPr>
          <w:rFonts w:eastAsia="Times New Roman" w:cs="Arial"/>
          <w:color w:val="auto"/>
          <w:sz w:val="24"/>
          <w:szCs w:val="24"/>
        </w:rPr>
      </w:pPr>
    </w:p>
    <w:p w14:paraId="4A503BC9" w14:textId="43796757" w:rsidR="0031420E" w:rsidRPr="00C40A5C" w:rsidRDefault="0031420E" w:rsidP="00C40A5C">
      <w:pPr>
        <w:pStyle w:val="Heading1"/>
        <w:numPr>
          <w:ilvl w:val="0"/>
          <w:numId w:val="41"/>
        </w:numPr>
        <w:rPr>
          <w:rFonts w:eastAsia="Times New Roman" w:cs="Arial"/>
          <w:b w:val="0"/>
          <w:bCs/>
          <w:color w:val="auto"/>
          <w:sz w:val="24"/>
          <w:szCs w:val="24"/>
        </w:rPr>
      </w:pPr>
      <w:r w:rsidRPr="00C40A5C">
        <w:rPr>
          <w:rFonts w:eastAsia="Times New Roman" w:cs="Arial"/>
          <w:b w:val="0"/>
          <w:bCs/>
          <w:color w:val="auto"/>
          <w:sz w:val="24"/>
          <w:szCs w:val="24"/>
        </w:rPr>
        <w:t>21</w:t>
      </w:r>
      <w:r w:rsidRPr="00C40A5C">
        <w:rPr>
          <w:rFonts w:eastAsia="Times New Roman" w:cs="Arial"/>
          <w:b w:val="0"/>
          <w:bCs/>
          <w:color w:val="auto"/>
          <w:sz w:val="24"/>
          <w:szCs w:val="24"/>
          <w:vertAlign w:val="superscript"/>
        </w:rPr>
        <w:t>st</w:t>
      </w:r>
      <w:r w:rsidRPr="00C40A5C">
        <w:rPr>
          <w:rFonts w:eastAsia="Times New Roman" w:cs="Arial"/>
          <w:b w:val="0"/>
          <w:bCs/>
          <w:color w:val="auto"/>
          <w:sz w:val="24"/>
          <w:szCs w:val="24"/>
        </w:rPr>
        <w:t xml:space="preserve"> – World Triathlon Cup, </w:t>
      </w:r>
      <w:proofErr w:type="spellStart"/>
      <w:r w:rsidRPr="00C40A5C">
        <w:rPr>
          <w:rFonts w:eastAsia="Times New Roman" w:cs="Arial"/>
          <w:b w:val="0"/>
          <w:bCs/>
          <w:color w:val="auto"/>
          <w:sz w:val="24"/>
          <w:szCs w:val="24"/>
        </w:rPr>
        <w:t>Florianopolis</w:t>
      </w:r>
      <w:proofErr w:type="spellEnd"/>
    </w:p>
    <w:p w14:paraId="7345FC82" w14:textId="77777777" w:rsidR="00B63EF6" w:rsidRPr="00B63EF6" w:rsidRDefault="00B63EF6" w:rsidP="00B63EF6">
      <w:pPr>
        <w:spacing w:before="100" w:beforeAutospacing="1" w:after="100" w:afterAutospacing="1"/>
        <w:outlineLvl w:val="3"/>
        <w:rPr>
          <w:rFonts w:eastAsia="Times New Roman" w:cs="Arial"/>
          <w:b/>
          <w:bCs/>
          <w:color w:val="auto"/>
          <w:sz w:val="24"/>
          <w:szCs w:val="24"/>
        </w:rPr>
      </w:pPr>
      <w:r w:rsidRPr="00B63EF6">
        <w:rPr>
          <w:rFonts w:eastAsia="Times New Roman" w:cs="Arial"/>
          <w:b/>
          <w:bCs/>
          <w:color w:val="auto"/>
          <w:sz w:val="24"/>
          <w:szCs w:val="24"/>
        </w:rPr>
        <w:t>2024</w:t>
      </w:r>
    </w:p>
    <w:p w14:paraId="5EF4EDBA" w14:textId="77777777" w:rsidR="00B63EF6" w:rsidRPr="00B63EF6" w:rsidRDefault="00B63EF6" w:rsidP="00B63EF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lastRenderedPageBreak/>
        <w:t>23rd – World Triathlon Cup, Wollongong</w:t>
      </w:r>
    </w:p>
    <w:p w14:paraId="7550E4FD" w14:textId="77777777" w:rsidR="00B63EF6" w:rsidRPr="00B63EF6" w:rsidRDefault="00B63EF6" w:rsidP="00B63EF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24th – World Triathlon Cup, Chengdu</w:t>
      </w:r>
    </w:p>
    <w:p w14:paraId="3B6DB7BF" w14:textId="77777777" w:rsidR="00B63EF6" w:rsidRPr="00B63EF6" w:rsidRDefault="00B63EF6" w:rsidP="00B63EF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26th – World Triathlon Cup, Samarkand</w:t>
      </w:r>
    </w:p>
    <w:p w14:paraId="7B2EDB59" w14:textId="77777777" w:rsidR="00B63EF6" w:rsidRPr="00B63EF6" w:rsidRDefault="00B63EF6" w:rsidP="00B63EF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6th – Americas Triathlon Cup, La Paz</w:t>
      </w:r>
    </w:p>
    <w:p w14:paraId="4FA1D1AD" w14:textId="77777777" w:rsidR="00B63EF6" w:rsidRPr="00B63EF6" w:rsidRDefault="00B63EF6" w:rsidP="00B63EF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10th – Americas Triathlon Championships, Miami</w:t>
      </w:r>
    </w:p>
    <w:p w14:paraId="0DF5CCDE" w14:textId="77777777" w:rsidR="00B63EF6" w:rsidRPr="00DE21DA" w:rsidRDefault="00B63EF6" w:rsidP="00B63EF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48th – Paris 2024 Olympic Games</w:t>
      </w:r>
    </w:p>
    <w:p w14:paraId="533A0378" w14:textId="0CD1001D" w:rsidR="00AF2C82" w:rsidRPr="00B63EF6" w:rsidRDefault="00AF2C82" w:rsidP="00B63EF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DE21DA">
        <w:rPr>
          <w:rFonts w:eastAsia="Times New Roman" w:cs="Arial"/>
          <w:color w:val="auto"/>
          <w:sz w:val="24"/>
          <w:szCs w:val="24"/>
        </w:rPr>
        <w:t xml:space="preserve">Caribbean Cycling Championships </w:t>
      </w:r>
    </w:p>
    <w:p w14:paraId="29C10D28" w14:textId="77777777" w:rsidR="00B63EF6" w:rsidRPr="00B63EF6" w:rsidRDefault="00B63EF6" w:rsidP="00B63EF6">
      <w:pPr>
        <w:spacing w:before="100" w:beforeAutospacing="1" w:after="100" w:afterAutospacing="1"/>
        <w:outlineLvl w:val="3"/>
        <w:rPr>
          <w:rFonts w:eastAsia="Times New Roman" w:cs="Arial"/>
          <w:b/>
          <w:bCs/>
          <w:color w:val="auto"/>
          <w:sz w:val="24"/>
          <w:szCs w:val="24"/>
        </w:rPr>
      </w:pPr>
      <w:r w:rsidRPr="00B63EF6">
        <w:rPr>
          <w:rFonts w:eastAsia="Times New Roman" w:cs="Arial"/>
          <w:b/>
          <w:bCs/>
          <w:color w:val="auto"/>
          <w:sz w:val="24"/>
          <w:szCs w:val="24"/>
        </w:rPr>
        <w:t>2023</w:t>
      </w:r>
    </w:p>
    <w:p w14:paraId="6E228D52" w14:textId="77777777" w:rsidR="00B63EF6" w:rsidRPr="00B63EF6" w:rsidRDefault="00B63EF6" w:rsidP="00B63EF6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7th – Pan American Games, Santiago</w:t>
      </w:r>
    </w:p>
    <w:p w14:paraId="3E94822B" w14:textId="77777777" w:rsidR="00B63EF6" w:rsidRPr="00B63EF6" w:rsidRDefault="00B63EF6" w:rsidP="00B63EF6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2nd – CAC Triathlon Championships, Punta Cana</w:t>
      </w:r>
    </w:p>
    <w:p w14:paraId="62527D5E" w14:textId="77777777" w:rsidR="00B63EF6" w:rsidRPr="00B63EF6" w:rsidRDefault="00B63EF6" w:rsidP="00B63EF6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9th – Americas Continental Championships</w:t>
      </w:r>
    </w:p>
    <w:p w14:paraId="11A05F82" w14:textId="77777777" w:rsidR="00B63EF6" w:rsidRPr="00B63EF6" w:rsidRDefault="00B63EF6" w:rsidP="00B63EF6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5th – Americas Continental Sprint Championships</w:t>
      </w:r>
    </w:p>
    <w:p w14:paraId="507CC854" w14:textId="77777777" w:rsidR="00B63EF6" w:rsidRPr="00B63EF6" w:rsidRDefault="00B63EF6" w:rsidP="00B63EF6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16th – World Cup Triathlon, Brasil</w:t>
      </w:r>
    </w:p>
    <w:p w14:paraId="5E1E3101" w14:textId="77777777" w:rsidR="00B63EF6" w:rsidRPr="00B63EF6" w:rsidRDefault="00B63EF6" w:rsidP="00B63EF6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6th – Americas Triathlon Cup, St. Peters</w:t>
      </w:r>
    </w:p>
    <w:p w14:paraId="474AE22F" w14:textId="77777777" w:rsidR="00B63EF6" w:rsidRPr="00B63EF6" w:rsidRDefault="00B63EF6" w:rsidP="00B63EF6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5th – Africa Triathlon Cup, Troutbeck</w:t>
      </w:r>
    </w:p>
    <w:p w14:paraId="1ED3F15B" w14:textId="77777777" w:rsidR="00B63EF6" w:rsidRPr="00B63EF6" w:rsidRDefault="00B63EF6" w:rsidP="00B63EF6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5th – Africa Triathlon Cup, Nelson Mandela Bay</w:t>
      </w:r>
    </w:p>
    <w:p w14:paraId="43DEE016" w14:textId="77777777" w:rsidR="00B63EF6" w:rsidRPr="00B63EF6" w:rsidRDefault="00B63EF6" w:rsidP="00B63EF6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4th – Africa Triathlon Cup, Masselspoort</w:t>
      </w:r>
    </w:p>
    <w:p w14:paraId="58479664" w14:textId="77777777" w:rsidR="00B63EF6" w:rsidRPr="00B63EF6" w:rsidRDefault="00B63EF6" w:rsidP="00B63EF6">
      <w:pPr>
        <w:spacing w:before="100" w:beforeAutospacing="1" w:after="100" w:afterAutospacing="1"/>
        <w:outlineLvl w:val="3"/>
        <w:rPr>
          <w:rFonts w:eastAsia="Times New Roman" w:cs="Arial"/>
          <w:b/>
          <w:bCs/>
          <w:color w:val="auto"/>
          <w:sz w:val="24"/>
          <w:szCs w:val="24"/>
        </w:rPr>
      </w:pPr>
      <w:r w:rsidRPr="00B63EF6">
        <w:rPr>
          <w:rFonts w:eastAsia="Times New Roman" w:cs="Arial"/>
          <w:b/>
          <w:bCs/>
          <w:color w:val="auto"/>
          <w:sz w:val="24"/>
          <w:szCs w:val="24"/>
        </w:rPr>
        <w:t>2022</w:t>
      </w:r>
    </w:p>
    <w:p w14:paraId="4D615178" w14:textId="77777777" w:rsidR="00B63EF6" w:rsidRPr="00B63EF6" w:rsidRDefault="00B63EF6" w:rsidP="00B63EF6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13th – Commonwealth Games (Individual)</w:t>
      </w:r>
    </w:p>
    <w:p w14:paraId="297F4BF3" w14:textId="77777777" w:rsidR="00B63EF6" w:rsidRPr="00B63EF6" w:rsidRDefault="00B63EF6" w:rsidP="00B63EF6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7th – Commonwealth Games (Mixed Team Relay)</w:t>
      </w:r>
    </w:p>
    <w:p w14:paraId="13917D93" w14:textId="77777777" w:rsidR="00B63EF6" w:rsidRPr="00B63EF6" w:rsidRDefault="00B63EF6" w:rsidP="00B63EF6">
      <w:pPr>
        <w:spacing w:before="100" w:beforeAutospacing="1" w:after="100" w:afterAutospacing="1"/>
        <w:outlineLvl w:val="3"/>
        <w:rPr>
          <w:rFonts w:eastAsia="Times New Roman" w:cs="Arial"/>
          <w:b/>
          <w:bCs/>
          <w:color w:val="auto"/>
          <w:sz w:val="24"/>
          <w:szCs w:val="24"/>
        </w:rPr>
      </w:pPr>
      <w:r w:rsidRPr="00B63EF6">
        <w:rPr>
          <w:rFonts w:eastAsia="Times New Roman" w:cs="Arial"/>
          <w:b/>
          <w:bCs/>
          <w:color w:val="auto"/>
          <w:sz w:val="24"/>
          <w:szCs w:val="24"/>
        </w:rPr>
        <w:t>2021</w:t>
      </w:r>
    </w:p>
    <w:p w14:paraId="4F8B3124" w14:textId="77777777" w:rsidR="00B63EF6" w:rsidRPr="00B63EF6" w:rsidRDefault="00B63EF6" w:rsidP="00B63EF6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19th – U23 World Championships</w:t>
      </w:r>
    </w:p>
    <w:p w14:paraId="29E90985" w14:textId="77777777" w:rsidR="00B63EF6" w:rsidRPr="00B63EF6" w:rsidRDefault="00B63EF6" w:rsidP="00B63EF6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5th – Coimbra European Cup</w:t>
      </w:r>
    </w:p>
    <w:p w14:paraId="6C1F0C2E" w14:textId="77777777" w:rsidR="00B63EF6" w:rsidRPr="00B63EF6" w:rsidRDefault="00B63EF6" w:rsidP="00B63EF6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8th – Olsztyn European Cup</w:t>
      </w:r>
    </w:p>
    <w:p w14:paraId="7E232AE2" w14:textId="77777777" w:rsidR="00B63EF6" w:rsidRPr="00B63EF6" w:rsidRDefault="00B63EF6" w:rsidP="00B63EF6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12th – Tiszaujvaros European Cup</w:t>
      </w:r>
    </w:p>
    <w:p w14:paraId="263108C7" w14:textId="77777777" w:rsidR="00B63EF6" w:rsidRPr="00B63EF6" w:rsidRDefault="00B63EF6" w:rsidP="00B63EF6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14th – Caorle European Cup</w:t>
      </w:r>
    </w:p>
    <w:p w14:paraId="422A8AB1" w14:textId="77777777" w:rsidR="00B63EF6" w:rsidRPr="00B63EF6" w:rsidRDefault="00B63EF6" w:rsidP="00B63EF6">
      <w:pPr>
        <w:spacing w:before="100" w:beforeAutospacing="1" w:after="100" w:afterAutospacing="1"/>
        <w:outlineLvl w:val="3"/>
        <w:rPr>
          <w:rFonts w:eastAsia="Times New Roman" w:cs="Arial"/>
          <w:b/>
          <w:bCs/>
          <w:color w:val="auto"/>
          <w:sz w:val="24"/>
          <w:szCs w:val="24"/>
        </w:rPr>
      </w:pPr>
      <w:r w:rsidRPr="00B63EF6">
        <w:rPr>
          <w:rFonts w:eastAsia="Times New Roman" w:cs="Arial"/>
          <w:b/>
          <w:bCs/>
          <w:color w:val="auto"/>
          <w:sz w:val="24"/>
          <w:szCs w:val="24"/>
        </w:rPr>
        <w:t>2020</w:t>
      </w:r>
    </w:p>
    <w:p w14:paraId="75177E51" w14:textId="77777777" w:rsidR="00B63EF6" w:rsidRPr="00B63EF6" w:rsidRDefault="00B63EF6" w:rsidP="00B63EF6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1st – Bermuda Road Race Championships (UCI)</w:t>
      </w:r>
    </w:p>
    <w:p w14:paraId="2155D759" w14:textId="77777777" w:rsidR="00B63EF6" w:rsidRPr="00B63EF6" w:rsidRDefault="00B63EF6" w:rsidP="00B63EF6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3rd – Bermuda National Time Trial Championships (UCI)</w:t>
      </w:r>
    </w:p>
    <w:p w14:paraId="753336CA" w14:textId="77777777" w:rsidR="00B63EF6" w:rsidRPr="00B63EF6" w:rsidRDefault="00B63EF6" w:rsidP="00B63EF6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26th – Arzachena World Cup</w:t>
      </w:r>
    </w:p>
    <w:p w14:paraId="48C9CBD5" w14:textId="77777777" w:rsidR="00B63EF6" w:rsidRPr="00B63EF6" w:rsidRDefault="00B63EF6" w:rsidP="00B63EF6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22nd – Barcelona European Cup</w:t>
      </w:r>
    </w:p>
    <w:p w14:paraId="009D8C50" w14:textId="77777777" w:rsidR="00B63EF6" w:rsidRPr="00B63EF6" w:rsidRDefault="00B63EF6" w:rsidP="00B63EF6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32nd – Valencia World Cup</w:t>
      </w:r>
    </w:p>
    <w:p w14:paraId="371C9C0D" w14:textId="77777777" w:rsidR="00B63EF6" w:rsidRPr="00B63EF6" w:rsidRDefault="00B63EF6" w:rsidP="00B63EF6">
      <w:pPr>
        <w:spacing w:before="100" w:beforeAutospacing="1" w:after="100" w:afterAutospacing="1"/>
        <w:outlineLvl w:val="3"/>
        <w:rPr>
          <w:rFonts w:eastAsia="Times New Roman" w:cs="Arial"/>
          <w:b/>
          <w:bCs/>
          <w:color w:val="auto"/>
          <w:sz w:val="24"/>
          <w:szCs w:val="24"/>
        </w:rPr>
      </w:pPr>
      <w:r w:rsidRPr="00B63EF6">
        <w:rPr>
          <w:rFonts w:eastAsia="Times New Roman" w:cs="Arial"/>
          <w:b/>
          <w:bCs/>
          <w:color w:val="auto"/>
          <w:sz w:val="24"/>
          <w:szCs w:val="24"/>
        </w:rPr>
        <w:t>2019</w:t>
      </w:r>
    </w:p>
    <w:p w14:paraId="5F9B6109" w14:textId="77777777" w:rsidR="00B63EF6" w:rsidRPr="00B63EF6" w:rsidRDefault="00B63EF6" w:rsidP="00B63EF6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3rd (U23), 10th (Elite) – Monterrey Continental Championships</w:t>
      </w:r>
    </w:p>
    <w:p w14:paraId="66E6720E" w14:textId="77777777" w:rsidR="00B63EF6" w:rsidRPr="00B63EF6" w:rsidRDefault="00B63EF6" w:rsidP="00B63EF6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18th – Huelva European Cup</w:t>
      </w:r>
    </w:p>
    <w:p w14:paraId="31B2707C" w14:textId="77777777" w:rsidR="00B63EF6" w:rsidRPr="00B63EF6" w:rsidRDefault="00B63EF6" w:rsidP="00B63EF6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25th – Kecskemet European Cup</w:t>
      </w:r>
    </w:p>
    <w:p w14:paraId="6D17716B" w14:textId="09F3E94C" w:rsidR="00B63EF6" w:rsidRPr="00B63EF6" w:rsidRDefault="00B63EF6" w:rsidP="009A33A0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color w:val="auto"/>
          <w:sz w:val="24"/>
          <w:szCs w:val="24"/>
        </w:rPr>
        <w:t>28th – Malmo European Cu</w:t>
      </w:r>
      <w:r w:rsidR="009A33A0">
        <w:rPr>
          <w:rFonts w:eastAsia="Times New Roman" w:cs="Arial"/>
          <w:color w:val="auto"/>
          <w:sz w:val="24"/>
          <w:szCs w:val="24"/>
        </w:rPr>
        <w:t>p</w:t>
      </w:r>
    </w:p>
    <w:p w14:paraId="3766F927" w14:textId="77777777" w:rsidR="00B63EF6" w:rsidRPr="00B63EF6" w:rsidRDefault="00B63EF6" w:rsidP="009A33A0">
      <w:pPr>
        <w:pStyle w:val="Heading1"/>
      </w:pPr>
      <w:r w:rsidRPr="00B63EF6">
        <w:lastRenderedPageBreak/>
        <w:t>Previous Career Achievements (Selected Highlights)</w:t>
      </w:r>
    </w:p>
    <w:p w14:paraId="04711A93" w14:textId="2CA60A13" w:rsidR="00B63EF6" w:rsidRPr="00DE21DA" w:rsidRDefault="00B63EF6" w:rsidP="00B63EF6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b/>
          <w:bCs/>
          <w:color w:val="auto"/>
          <w:sz w:val="24"/>
          <w:szCs w:val="24"/>
        </w:rPr>
        <w:t>2018</w:t>
      </w:r>
      <w:r w:rsidRPr="00B63EF6">
        <w:rPr>
          <w:rFonts w:eastAsia="Times New Roman" w:cs="Arial"/>
          <w:color w:val="auto"/>
          <w:sz w:val="24"/>
          <w:szCs w:val="24"/>
        </w:rPr>
        <w:t xml:space="preserve"> – 5th at CAC </w:t>
      </w:r>
      <w:r w:rsidR="00AF2C82" w:rsidRPr="00DE21DA">
        <w:rPr>
          <w:rFonts w:eastAsia="Times New Roman" w:cs="Arial"/>
          <w:color w:val="auto"/>
          <w:sz w:val="24"/>
          <w:szCs w:val="24"/>
        </w:rPr>
        <w:t xml:space="preserve">Games </w:t>
      </w:r>
      <w:r w:rsidRPr="00B63EF6">
        <w:rPr>
          <w:rFonts w:eastAsia="Times New Roman" w:cs="Arial"/>
          <w:color w:val="auto"/>
          <w:sz w:val="24"/>
          <w:szCs w:val="24"/>
        </w:rPr>
        <w:t>(Barranquilla</w:t>
      </w:r>
      <w:r w:rsidR="00C7777C" w:rsidRPr="00DE21DA">
        <w:rPr>
          <w:rFonts w:eastAsia="Times New Roman" w:cs="Arial"/>
          <w:color w:val="auto"/>
          <w:sz w:val="24"/>
          <w:szCs w:val="24"/>
        </w:rPr>
        <w:t>)</w:t>
      </w:r>
    </w:p>
    <w:p w14:paraId="00CF665E" w14:textId="2E4FD45E" w:rsidR="00DD3E7F" w:rsidRPr="00B63EF6" w:rsidRDefault="00DD3E7F" w:rsidP="00B63EF6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DE21DA">
        <w:rPr>
          <w:rFonts w:eastAsia="Times New Roman" w:cs="Arial"/>
          <w:b/>
          <w:bCs/>
          <w:color w:val="auto"/>
          <w:sz w:val="24"/>
          <w:szCs w:val="24"/>
        </w:rPr>
        <w:t>2018</w:t>
      </w:r>
      <w:r w:rsidR="00DE21DA" w:rsidRPr="00DE21DA">
        <w:rPr>
          <w:rFonts w:eastAsia="Times New Roman" w:cs="Arial"/>
          <w:color w:val="auto"/>
          <w:sz w:val="24"/>
          <w:szCs w:val="24"/>
        </w:rPr>
        <w:t>- 5th in Team Relay at Commonwealth Games (Gold Coast)</w:t>
      </w:r>
    </w:p>
    <w:p w14:paraId="7F4DFD97" w14:textId="4C7574CA" w:rsidR="00B63EF6" w:rsidRPr="00B63EF6" w:rsidRDefault="00B63EF6" w:rsidP="00C7777C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b/>
          <w:bCs/>
          <w:color w:val="auto"/>
          <w:sz w:val="24"/>
          <w:szCs w:val="24"/>
        </w:rPr>
        <w:t>2017</w:t>
      </w:r>
      <w:r w:rsidRPr="00B63EF6">
        <w:rPr>
          <w:rFonts w:eastAsia="Times New Roman" w:cs="Arial"/>
          <w:color w:val="auto"/>
          <w:sz w:val="24"/>
          <w:szCs w:val="24"/>
        </w:rPr>
        <w:t xml:space="preserve"> – 11th at Junior World Championships (Rotterdam)</w:t>
      </w:r>
    </w:p>
    <w:p w14:paraId="7BFDCF36" w14:textId="684009C4" w:rsidR="00C7777C" w:rsidRPr="00DE21DA" w:rsidRDefault="00B63EF6" w:rsidP="00C7777C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B63EF6">
        <w:rPr>
          <w:rFonts w:eastAsia="Times New Roman" w:cs="Arial"/>
          <w:b/>
          <w:bCs/>
          <w:color w:val="auto"/>
          <w:sz w:val="24"/>
          <w:szCs w:val="24"/>
        </w:rPr>
        <w:t>2014</w:t>
      </w:r>
      <w:r w:rsidRPr="00B63EF6">
        <w:rPr>
          <w:rFonts w:eastAsia="Times New Roman" w:cs="Arial"/>
          <w:color w:val="auto"/>
          <w:sz w:val="24"/>
          <w:szCs w:val="24"/>
        </w:rPr>
        <w:t xml:space="preserve"> – 19th at Youth Olympic Games (Nanjing</w:t>
      </w:r>
      <w:r w:rsidR="00C7777C" w:rsidRPr="00DE21DA">
        <w:rPr>
          <w:rFonts w:eastAsia="Times New Roman" w:cs="Arial"/>
          <w:color w:val="auto"/>
          <w:sz w:val="24"/>
          <w:szCs w:val="24"/>
        </w:rPr>
        <w:t>)</w:t>
      </w:r>
    </w:p>
    <w:p w14:paraId="4DED8DDE" w14:textId="6DFFB12C" w:rsidR="00AF2C82" w:rsidRPr="00C7777C" w:rsidRDefault="00C7777C" w:rsidP="00AF2C8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DE21DA">
        <w:rPr>
          <w:rFonts w:eastAsia="Times New Roman" w:cs="Arial"/>
          <w:b/>
          <w:bCs/>
          <w:color w:val="auto"/>
          <w:sz w:val="24"/>
          <w:szCs w:val="24"/>
        </w:rPr>
        <w:t>2014</w:t>
      </w:r>
      <w:r w:rsidRPr="00DE21DA">
        <w:rPr>
          <w:rFonts w:eastAsia="Times New Roman" w:cs="Arial"/>
          <w:color w:val="auto"/>
          <w:sz w:val="24"/>
          <w:szCs w:val="24"/>
        </w:rPr>
        <w:t xml:space="preserve">- </w:t>
      </w:r>
      <w:r w:rsidR="007E3674" w:rsidRPr="00DE21DA">
        <w:rPr>
          <w:rFonts w:eastAsia="Times New Roman" w:cs="Arial"/>
          <w:color w:val="auto"/>
          <w:sz w:val="24"/>
          <w:szCs w:val="24"/>
        </w:rPr>
        <w:t>2nd Place Caribbean Cycling Championships, Road and Time Trial</w:t>
      </w:r>
      <w:r w:rsidR="00DE21DA" w:rsidRPr="00DE21DA">
        <w:rPr>
          <w:rFonts w:eastAsia="Times New Roman" w:cs="Arial"/>
          <w:color w:val="auto"/>
          <w:sz w:val="24"/>
          <w:szCs w:val="24"/>
        </w:rPr>
        <w:t xml:space="preserve"> (Suriname)</w:t>
      </w:r>
    </w:p>
    <w:p w14:paraId="530336AA" w14:textId="34E17CD1" w:rsidR="00C7777C" w:rsidRPr="00C7777C" w:rsidRDefault="00C7777C" w:rsidP="00C7777C">
      <w:pPr>
        <w:spacing w:after="0"/>
        <w:rPr>
          <w:rFonts w:eastAsia="Times New Roman" w:cs="Arial"/>
          <w:color w:val="auto"/>
          <w:sz w:val="24"/>
          <w:szCs w:val="24"/>
        </w:rPr>
      </w:pPr>
    </w:p>
    <w:p w14:paraId="0C7ED0C5" w14:textId="10F65AD9" w:rsidR="00DE21DA" w:rsidRPr="00C7777C" w:rsidRDefault="00C7777C" w:rsidP="009A33A0">
      <w:pPr>
        <w:pStyle w:val="Heading1"/>
      </w:pPr>
      <w:r w:rsidRPr="00C7777C">
        <w:t>Awards &amp; Recognition</w:t>
      </w:r>
    </w:p>
    <w:p w14:paraId="1258FE32" w14:textId="71A83B69" w:rsidR="00DE21DA" w:rsidRPr="00DE21DA" w:rsidRDefault="00DE21DA" w:rsidP="00C7777C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DE21DA">
        <w:rPr>
          <w:rFonts w:eastAsia="Times New Roman" w:cs="Arial"/>
          <w:color w:val="auto"/>
          <w:sz w:val="24"/>
          <w:szCs w:val="24"/>
        </w:rPr>
        <w:t>Vice-Chair Bermuda Athletes Commission 2025- Present</w:t>
      </w:r>
    </w:p>
    <w:p w14:paraId="5993C1D0" w14:textId="138FE536" w:rsidR="008B493C" w:rsidRPr="00DE21DA" w:rsidRDefault="008B493C" w:rsidP="00C7777C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DE21DA">
        <w:rPr>
          <w:rFonts w:eastAsia="Times New Roman" w:cs="Arial"/>
          <w:color w:val="auto"/>
          <w:sz w:val="24"/>
          <w:szCs w:val="24"/>
        </w:rPr>
        <w:t xml:space="preserve">Multiple Bermuda Sports Senior Achievement Awards </w:t>
      </w:r>
    </w:p>
    <w:p w14:paraId="75817118" w14:textId="16E5DE8E" w:rsidR="00AF2C82" w:rsidRPr="00DE21DA" w:rsidRDefault="00AF2C82" w:rsidP="00C7777C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DE21DA">
        <w:rPr>
          <w:rFonts w:eastAsia="Times New Roman" w:cs="Arial"/>
          <w:color w:val="auto"/>
          <w:sz w:val="24"/>
          <w:szCs w:val="24"/>
        </w:rPr>
        <w:t>Multiple Male Triathlete of the Year Awards</w:t>
      </w:r>
    </w:p>
    <w:p w14:paraId="54D3BFEC" w14:textId="6D4C71BE" w:rsidR="00AF2C82" w:rsidRPr="00DE21DA" w:rsidRDefault="00AF2C82" w:rsidP="00C7777C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DE21DA">
        <w:rPr>
          <w:rFonts w:eastAsia="Times New Roman" w:cs="Arial"/>
          <w:color w:val="auto"/>
          <w:sz w:val="24"/>
          <w:szCs w:val="24"/>
        </w:rPr>
        <w:t>Denton Hurdle Winner 2016</w:t>
      </w:r>
    </w:p>
    <w:p w14:paraId="7E5DD0E8" w14:textId="79A1C073" w:rsidR="00C7777C" w:rsidRPr="00C7777C" w:rsidRDefault="00C7777C" w:rsidP="00C7777C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C7777C">
        <w:rPr>
          <w:rFonts w:eastAsia="Times New Roman" w:cs="Arial"/>
          <w:color w:val="auto"/>
          <w:sz w:val="24"/>
          <w:szCs w:val="24"/>
        </w:rPr>
        <w:t xml:space="preserve">Bermuda Junior Male Athlete of the Year </w:t>
      </w:r>
      <w:r w:rsidR="00AF2C82" w:rsidRPr="00DE21DA">
        <w:rPr>
          <w:rFonts w:eastAsia="Times New Roman" w:cs="Arial"/>
          <w:color w:val="auto"/>
          <w:sz w:val="24"/>
          <w:szCs w:val="24"/>
        </w:rPr>
        <w:t>2</w:t>
      </w:r>
      <w:r w:rsidRPr="00C7777C">
        <w:rPr>
          <w:rFonts w:eastAsia="Times New Roman" w:cs="Arial"/>
          <w:color w:val="auto"/>
          <w:sz w:val="24"/>
          <w:szCs w:val="24"/>
        </w:rPr>
        <w:t>015</w:t>
      </w:r>
    </w:p>
    <w:p w14:paraId="48E6B245" w14:textId="09BA4C56" w:rsidR="00C7777C" w:rsidRPr="00C7777C" w:rsidRDefault="00C7777C" w:rsidP="009A33A0">
      <w:pPr>
        <w:pStyle w:val="Heading1"/>
      </w:pPr>
      <w:r w:rsidRPr="00C7777C">
        <w:t>Athlete Bas</w:t>
      </w:r>
      <w:r w:rsidR="009A33A0">
        <w:t>e</w:t>
      </w:r>
    </w:p>
    <w:p w14:paraId="5551DCC7" w14:textId="29A02099" w:rsidR="00C7777C" w:rsidRPr="00C7777C" w:rsidRDefault="00C7777C" w:rsidP="00C7777C">
      <w:p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C7777C">
        <w:rPr>
          <w:rFonts w:eastAsia="Times New Roman" w:cs="Arial"/>
          <w:color w:val="auto"/>
          <w:sz w:val="24"/>
          <w:szCs w:val="24"/>
        </w:rPr>
        <w:t xml:space="preserve">Bermuda / </w:t>
      </w:r>
      <w:r w:rsidR="00555689" w:rsidRPr="00DE21DA">
        <w:rPr>
          <w:rFonts w:eastAsia="Times New Roman" w:cs="Arial"/>
          <w:color w:val="auto"/>
          <w:sz w:val="24"/>
          <w:szCs w:val="24"/>
        </w:rPr>
        <w:t>Girona, Spain</w:t>
      </w:r>
    </w:p>
    <w:p w14:paraId="408FA4B8" w14:textId="77777777" w:rsidR="00C7777C" w:rsidRPr="00C7777C" w:rsidRDefault="0049432B" w:rsidP="00C7777C">
      <w:pPr>
        <w:spacing w:after="0"/>
        <w:rPr>
          <w:rFonts w:eastAsia="Times New Roman" w:cs="Arial"/>
          <w:color w:val="auto"/>
          <w:sz w:val="24"/>
          <w:szCs w:val="24"/>
        </w:rPr>
      </w:pPr>
      <w:r>
        <w:rPr>
          <w:rFonts w:eastAsia="Times New Roman" w:cs="Arial"/>
          <w:noProof/>
          <w:color w:val="auto"/>
          <w:sz w:val="24"/>
          <w:szCs w:val="24"/>
        </w:rPr>
      </w:r>
      <w:r w:rsidR="0049432B">
        <w:rPr>
          <w:rFonts w:eastAsia="Times New Roman" w:cs="Arial"/>
          <w:noProof/>
          <w:color w:val="auto"/>
          <w:sz w:val="24"/>
          <w:szCs w:val="24"/>
        </w:rPr>
        <w:pict w14:anchorId="19981F84">
          <v:rect id="_x0000_i1025" style="width:0;height:1.5pt" o:hralign="center" o:hrstd="t" o:hr="t" fillcolor="#a0a0a0" stroked="f"/>
        </w:pict>
      </w:r>
    </w:p>
    <w:p w14:paraId="61AF0C4C" w14:textId="1082C5E2" w:rsidR="00C7777C" w:rsidRPr="00C7777C" w:rsidRDefault="00C7777C" w:rsidP="00C7777C">
      <w:pPr>
        <w:spacing w:before="100" w:beforeAutospacing="1" w:after="100" w:afterAutospacing="1"/>
        <w:rPr>
          <w:rFonts w:eastAsia="Times New Roman" w:cs="Arial"/>
          <w:color w:val="auto"/>
          <w:sz w:val="24"/>
          <w:szCs w:val="24"/>
        </w:rPr>
      </w:pPr>
      <w:r w:rsidRPr="00C7777C">
        <w:rPr>
          <w:rFonts w:eastAsia="Times New Roman" w:cs="Arial"/>
          <w:i/>
          <w:iCs/>
          <w:color w:val="auto"/>
          <w:sz w:val="24"/>
          <w:szCs w:val="24"/>
        </w:rPr>
        <w:t>Fu</w:t>
      </w:r>
      <w:r w:rsidR="00DE21DA" w:rsidRPr="00DE21DA">
        <w:rPr>
          <w:rFonts w:eastAsia="Times New Roman" w:cs="Arial"/>
          <w:i/>
          <w:iCs/>
          <w:color w:val="auto"/>
          <w:sz w:val="24"/>
          <w:szCs w:val="24"/>
        </w:rPr>
        <w:t>rther competition history and details available upon request.</w:t>
      </w:r>
    </w:p>
    <w:p w14:paraId="740AD3E9" w14:textId="77777777" w:rsidR="00B63EF6" w:rsidRPr="00DE21DA" w:rsidRDefault="00B63EF6" w:rsidP="00E9347B">
      <w:pPr>
        <w:rPr>
          <w:rFonts w:eastAsiaTheme="majorEastAsia" w:cs="Arial"/>
          <w:b/>
          <w:color w:val="2A7B88" w:themeColor="accent1" w:themeShade="BF"/>
          <w:sz w:val="24"/>
          <w:szCs w:val="24"/>
        </w:rPr>
      </w:pPr>
    </w:p>
    <w:p w14:paraId="1D031B02" w14:textId="6C90DF85" w:rsidR="003E7F7C" w:rsidRPr="00DE21DA" w:rsidRDefault="003E7F7C" w:rsidP="00A40021">
      <w:pPr>
        <w:pStyle w:val="Heading1"/>
        <w:rPr>
          <w:rFonts w:asciiTheme="minorHAnsi" w:hAnsiTheme="minorHAnsi" w:cs="Arial"/>
          <w:sz w:val="24"/>
          <w:szCs w:val="24"/>
        </w:rPr>
      </w:pPr>
    </w:p>
    <w:p w14:paraId="3C875F06" w14:textId="77777777" w:rsidR="00B63EF6" w:rsidRPr="00DE21DA" w:rsidRDefault="00B63EF6" w:rsidP="00A40021">
      <w:pPr>
        <w:pStyle w:val="Heading1"/>
        <w:rPr>
          <w:rFonts w:asciiTheme="minorHAnsi" w:hAnsiTheme="minorHAnsi" w:cs="Arial"/>
          <w:sz w:val="24"/>
          <w:szCs w:val="24"/>
        </w:rPr>
      </w:pPr>
    </w:p>
    <w:p w14:paraId="1B2FD520" w14:textId="77777777" w:rsidR="003E7F7C" w:rsidRPr="00DE21DA" w:rsidRDefault="003E7F7C" w:rsidP="005B4862">
      <w:pPr>
        <w:pStyle w:val="ListParagraph"/>
        <w:rPr>
          <w:rFonts w:cs="Arial"/>
          <w:sz w:val="24"/>
          <w:szCs w:val="24"/>
        </w:rPr>
      </w:pPr>
    </w:p>
    <w:p w14:paraId="481377D5" w14:textId="77777777" w:rsidR="005B4862" w:rsidRPr="00DE21DA" w:rsidRDefault="005B4862" w:rsidP="005B4862">
      <w:pPr>
        <w:pStyle w:val="ListParagraph"/>
        <w:rPr>
          <w:rFonts w:cs="Arial"/>
          <w:sz w:val="24"/>
          <w:szCs w:val="24"/>
        </w:rPr>
      </w:pPr>
    </w:p>
    <w:p w14:paraId="2DE8FD26" w14:textId="77777777" w:rsidR="005B4862" w:rsidRPr="00DE21DA" w:rsidRDefault="005B4862" w:rsidP="005B4862">
      <w:pPr>
        <w:pStyle w:val="ListParagraph"/>
        <w:rPr>
          <w:rFonts w:cs="Arial"/>
          <w:sz w:val="24"/>
          <w:szCs w:val="24"/>
        </w:rPr>
      </w:pPr>
    </w:p>
    <w:p w14:paraId="5E445B51" w14:textId="77777777" w:rsidR="005B4862" w:rsidRPr="00DE21DA" w:rsidRDefault="005B4862" w:rsidP="005B4862">
      <w:pPr>
        <w:pStyle w:val="ListParagraph"/>
        <w:rPr>
          <w:rFonts w:cs="Arial"/>
          <w:sz w:val="24"/>
          <w:szCs w:val="24"/>
        </w:rPr>
      </w:pPr>
    </w:p>
    <w:p w14:paraId="7F701B52" w14:textId="77777777" w:rsidR="005B4862" w:rsidRPr="00DE21DA" w:rsidRDefault="005B4862" w:rsidP="005B4862">
      <w:pPr>
        <w:pStyle w:val="ListParagraph"/>
        <w:rPr>
          <w:rFonts w:cs="Arial"/>
          <w:sz w:val="24"/>
          <w:szCs w:val="24"/>
        </w:rPr>
      </w:pPr>
    </w:p>
    <w:p w14:paraId="0AD52462" w14:textId="77777777" w:rsidR="005B4862" w:rsidRPr="00DE21DA" w:rsidRDefault="005B4862" w:rsidP="005B4862">
      <w:pPr>
        <w:pStyle w:val="ListParagraph"/>
        <w:rPr>
          <w:rFonts w:cs="Arial"/>
          <w:sz w:val="24"/>
          <w:szCs w:val="24"/>
        </w:rPr>
      </w:pPr>
      <w:r w:rsidRPr="00DE21DA">
        <w:rPr>
          <w:rFonts w:cs="Arial"/>
          <w:sz w:val="24"/>
          <w:szCs w:val="24"/>
        </w:rPr>
        <w:t xml:space="preserve"> </w:t>
      </w:r>
    </w:p>
    <w:sectPr w:rsidR="005B4862" w:rsidRPr="00DE21DA" w:rsidSect="00617B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99AC" w14:textId="77777777" w:rsidR="006305C9" w:rsidRDefault="006305C9">
      <w:pPr>
        <w:spacing w:after="0"/>
      </w:pPr>
      <w:r>
        <w:separator/>
      </w:r>
    </w:p>
  </w:endnote>
  <w:endnote w:type="continuationSeparator" w:id="0">
    <w:p w14:paraId="49A7E761" w14:textId="77777777" w:rsidR="006305C9" w:rsidRDefault="006305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GMinchoB">
    <w:altName w:val="Yu Mincho Demibold"/>
    <w:panose1 w:val="020B0604020202020204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02C8" w14:textId="77777777" w:rsidR="005321A3" w:rsidRDefault="005321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9EE2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11BBA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D8063" w14:textId="77777777" w:rsidR="005321A3" w:rsidRDefault="00532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893BC" w14:textId="77777777" w:rsidR="006305C9" w:rsidRDefault="006305C9">
      <w:pPr>
        <w:spacing w:after="0"/>
      </w:pPr>
      <w:r>
        <w:separator/>
      </w:r>
    </w:p>
  </w:footnote>
  <w:footnote w:type="continuationSeparator" w:id="0">
    <w:p w14:paraId="54028F68" w14:textId="77777777" w:rsidR="006305C9" w:rsidRDefault="006305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A6C2" w14:textId="77777777" w:rsidR="005321A3" w:rsidRDefault="005321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0B4A" w14:textId="77777777" w:rsidR="005321A3" w:rsidRDefault="005321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A2F84" w14:textId="77777777" w:rsidR="005321A3" w:rsidRDefault="00532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9B5E93"/>
    <w:multiLevelType w:val="multilevel"/>
    <w:tmpl w:val="DE4A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15EE1"/>
    <w:multiLevelType w:val="hybridMultilevel"/>
    <w:tmpl w:val="6388C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D50C4F"/>
    <w:multiLevelType w:val="multilevel"/>
    <w:tmpl w:val="D40E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5" w15:restartNumberingAfterBreak="0">
    <w:nsid w:val="0C205DF5"/>
    <w:multiLevelType w:val="multilevel"/>
    <w:tmpl w:val="97A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CB87D6D"/>
    <w:multiLevelType w:val="multilevel"/>
    <w:tmpl w:val="11D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29B53909"/>
    <w:multiLevelType w:val="multilevel"/>
    <w:tmpl w:val="917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007E7"/>
    <w:multiLevelType w:val="hybridMultilevel"/>
    <w:tmpl w:val="D9264A78"/>
    <w:lvl w:ilvl="0" w:tplc="DDAA5BD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7C5AD8"/>
    <w:multiLevelType w:val="multilevel"/>
    <w:tmpl w:val="5C6E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="Times New Roman" w:hAnsi="Cambria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14740"/>
    <w:multiLevelType w:val="multilevel"/>
    <w:tmpl w:val="2F9A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F806A1"/>
    <w:multiLevelType w:val="hybridMultilevel"/>
    <w:tmpl w:val="119A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0E1090"/>
    <w:multiLevelType w:val="multilevel"/>
    <w:tmpl w:val="20C6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E981E53"/>
    <w:multiLevelType w:val="hybridMultilevel"/>
    <w:tmpl w:val="C2885F26"/>
    <w:lvl w:ilvl="0" w:tplc="8B7CAEFE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402DC3"/>
    <w:multiLevelType w:val="hybridMultilevel"/>
    <w:tmpl w:val="2AEAB0CA"/>
    <w:lvl w:ilvl="0" w:tplc="B958E3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B2564F"/>
    <w:multiLevelType w:val="multilevel"/>
    <w:tmpl w:val="C12A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B5684"/>
    <w:multiLevelType w:val="hybridMultilevel"/>
    <w:tmpl w:val="B7F02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54F9122D"/>
    <w:multiLevelType w:val="hybridMultilevel"/>
    <w:tmpl w:val="3128110C"/>
    <w:lvl w:ilvl="0" w:tplc="DDAA5BD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33E66"/>
    <w:multiLevelType w:val="multilevel"/>
    <w:tmpl w:val="311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6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7ECF16F4"/>
    <w:multiLevelType w:val="hybridMultilevel"/>
    <w:tmpl w:val="6DCCA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184167">
    <w:abstractNumId w:val="9"/>
  </w:num>
  <w:num w:numId="2" w16cid:durableId="1753891917">
    <w:abstractNumId w:val="9"/>
    <w:lvlOverride w:ilvl="0">
      <w:startOverride w:val="1"/>
    </w:lvlOverride>
  </w:num>
  <w:num w:numId="3" w16cid:durableId="347103859">
    <w:abstractNumId w:val="9"/>
    <w:lvlOverride w:ilvl="0">
      <w:startOverride w:val="1"/>
    </w:lvlOverride>
  </w:num>
  <w:num w:numId="4" w16cid:durableId="1737701821">
    <w:abstractNumId w:val="9"/>
    <w:lvlOverride w:ilvl="0">
      <w:startOverride w:val="1"/>
    </w:lvlOverride>
  </w:num>
  <w:num w:numId="5" w16cid:durableId="870649492">
    <w:abstractNumId w:val="8"/>
  </w:num>
  <w:num w:numId="6" w16cid:durableId="246816373">
    <w:abstractNumId w:val="7"/>
  </w:num>
  <w:num w:numId="7" w16cid:durableId="1619096929">
    <w:abstractNumId w:val="6"/>
  </w:num>
  <w:num w:numId="8" w16cid:durableId="1207526789">
    <w:abstractNumId w:val="5"/>
  </w:num>
  <w:num w:numId="9" w16cid:durableId="1943763153">
    <w:abstractNumId w:val="4"/>
  </w:num>
  <w:num w:numId="10" w16cid:durableId="1431513050">
    <w:abstractNumId w:val="3"/>
  </w:num>
  <w:num w:numId="11" w16cid:durableId="1203590804">
    <w:abstractNumId w:val="2"/>
  </w:num>
  <w:num w:numId="12" w16cid:durableId="1738016966">
    <w:abstractNumId w:val="1"/>
  </w:num>
  <w:num w:numId="13" w16cid:durableId="1438132977">
    <w:abstractNumId w:val="0"/>
  </w:num>
  <w:num w:numId="14" w16cid:durableId="2106149930">
    <w:abstractNumId w:val="18"/>
  </w:num>
  <w:num w:numId="15" w16cid:durableId="910235734">
    <w:abstractNumId w:val="31"/>
  </w:num>
  <w:num w:numId="16" w16cid:durableId="1875269992">
    <w:abstractNumId w:val="16"/>
  </w:num>
  <w:num w:numId="17" w16cid:durableId="649403604">
    <w:abstractNumId w:val="26"/>
  </w:num>
  <w:num w:numId="18" w16cid:durableId="1942293493">
    <w:abstractNumId w:val="13"/>
  </w:num>
  <w:num w:numId="19" w16cid:durableId="825779982">
    <w:abstractNumId w:val="36"/>
  </w:num>
  <w:num w:numId="20" w16cid:durableId="498540164">
    <w:abstractNumId w:val="32"/>
  </w:num>
  <w:num w:numId="21" w16cid:durableId="260379009">
    <w:abstractNumId w:val="14"/>
  </w:num>
  <w:num w:numId="22" w16cid:durableId="1503085596">
    <w:abstractNumId w:val="23"/>
  </w:num>
  <w:num w:numId="23" w16cid:durableId="1294482847">
    <w:abstractNumId w:val="35"/>
  </w:num>
  <w:num w:numId="24" w16cid:durableId="344477854">
    <w:abstractNumId w:val="33"/>
  </w:num>
  <w:num w:numId="25" w16cid:durableId="1947469494">
    <w:abstractNumId w:val="28"/>
  </w:num>
  <w:num w:numId="26" w16cid:durableId="743185371">
    <w:abstractNumId w:val="27"/>
  </w:num>
  <w:num w:numId="27" w16cid:durableId="1883903030">
    <w:abstractNumId w:val="20"/>
  </w:num>
  <w:num w:numId="28" w16cid:durableId="1164706953">
    <w:abstractNumId w:val="24"/>
  </w:num>
  <w:num w:numId="29" w16cid:durableId="840390693">
    <w:abstractNumId w:val="30"/>
  </w:num>
  <w:num w:numId="30" w16cid:durableId="1134299252">
    <w:abstractNumId w:val="37"/>
  </w:num>
  <w:num w:numId="31" w16cid:durableId="652492889">
    <w:abstractNumId w:val="19"/>
  </w:num>
  <w:num w:numId="32" w16cid:durableId="1689525534">
    <w:abstractNumId w:val="21"/>
  </w:num>
  <w:num w:numId="33" w16cid:durableId="595788627">
    <w:abstractNumId w:val="22"/>
  </w:num>
  <w:num w:numId="34" w16cid:durableId="1648122872">
    <w:abstractNumId w:val="29"/>
  </w:num>
  <w:num w:numId="35" w16cid:durableId="1041783454">
    <w:abstractNumId w:val="15"/>
  </w:num>
  <w:num w:numId="36" w16cid:durableId="326397301">
    <w:abstractNumId w:val="17"/>
  </w:num>
  <w:num w:numId="37" w16cid:durableId="1495147901">
    <w:abstractNumId w:val="10"/>
  </w:num>
  <w:num w:numId="38" w16cid:durableId="897060193">
    <w:abstractNumId w:val="34"/>
  </w:num>
  <w:num w:numId="39" w16cid:durableId="1321426419">
    <w:abstractNumId w:val="12"/>
  </w:num>
  <w:num w:numId="40" w16cid:durableId="1286738301">
    <w:abstractNumId w:val="25"/>
  </w:num>
  <w:num w:numId="41" w16cid:durableId="1604875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attachedTemplate r:id="rId1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58"/>
    <w:rsid w:val="000210E7"/>
    <w:rsid w:val="00061524"/>
    <w:rsid w:val="00065F04"/>
    <w:rsid w:val="00091321"/>
    <w:rsid w:val="000A32F0"/>
    <w:rsid w:val="000A4F59"/>
    <w:rsid w:val="000E193A"/>
    <w:rsid w:val="001146B6"/>
    <w:rsid w:val="00141A4C"/>
    <w:rsid w:val="00157C9D"/>
    <w:rsid w:val="001B29CF"/>
    <w:rsid w:val="0028220F"/>
    <w:rsid w:val="002906A4"/>
    <w:rsid w:val="00296FF3"/>
    <w:rsid w:val="002B0928"/>
    <w:rsid w:val="0031420E"/>
    <w:rsid w:val="00356C14"/>
    <w:rsid w:val="003A2BB0"/>
    <w:rsid w:val="003A5BA9"/>
    <w:rsid w:val="003E7F7C"/>
    <w:rsid w:val="004834E1"/>
    <w:rsid w:val="0049432B"/>
    <w:rsid w:val="005211E2"/>
    <w:rsid w:val="005321A3"/>
    <w:rsid w:val="00542428"/>
    <w:rsid w:val="00555689"/>
    <w:rsid w:val="0056388F"/>
    <w:rsid w:val="0058110E"/>
    <w:rsid w:val="005B4862"/>
    <w:rsid w:val="005E6776"/>
    <w:rsid w:val="00617B26"/>
    <w:rsid w:val="006270A9"/>
    <w:rsid w:val="006305C9"/>
    <w:rsid w:val="00645180"/>
    <w:rsid w:val="00675956"/>
    <w:rsid w:val="00681034"/>
    <w:rsid w:val="006A758C"/>
    <w:rsid w:val="006F46FB"/>
    <w:rsid w:val="007A0FB0"/>
    <w:rsid w:val="007A2608"/>
    <w:rsid w:val="007D751E"/>
    <w:rsid w:val="007E3674"/>
    <w:rsid w:val="00816216"/>
    <w:rsid w:val="008164B4"/>
    <w:rsid w:val="00830F58"/>
    <w:rsid w:val="0087322A"/>
    <w:rsid w:val="00874052"/>
    <w:rsid w:val="0087734B"/>
    <w:rsid w:val="008B493C"/>
    <w:rsid w:val="008E0EB9"/>
    <w:rsid w:val="008F1229"/>
    <w:rsid w:val="009A33A0"/>
    <w:rsid w:val="009D5933"/>
    <w:rsid w:val="00A12D3F"/>
    <w:rsid w:val="00A40021"/>
    <w:rsid w:val="00A469C2"/>
    <w:rsid w:val="00A5234E"/>
    <w:rsid w:val="00A745E9"/>
    <w:rsid w:val="00A81346"/>
    <w:rsid w:val="00AA5BAB"/>
    <w:rsid w:val="00AF2C82"/>
    <w:rsid w:val="00B11BBA"/>
    <w:rsid w:val="00B63EF6"/>
    <w:rsid w:val="00B7187E"/>
    <w:rsid w:val="00BA682E"/>
    <w:rsid w:val="00BC3BEC"/>
    <w:rsid w:val="00BD553E"/>
    <w:rsid w:val="00BD562B"/>
    <w:rsid w:val="00BD768D"/>
    <w:rsid w:val="00BE34BB"/>
    <w:rsid w:val="00C40A5C"/>
    <w:rsid w:val="00C61F8E"/>
    <w:rsid w:val="00C7777C"/>
    <w:rsid w:val="00C9085A"/>
    <w:rsid w:val="00D14656"/>
    <w:rsid w:val="00D36606"/>
    <w:rsid w:val="00D42475"/>
    <w:rsid w:val="00D6434A"/>
    <w:rsid w:val="00DA1443"/>
    <w:rsid w:val="00DD3E7F"/>
    <w:rsid w:val="00DE21DA"/>
    <w:rsid w:val="00E06EAE"/>
    <w:rsid w:val="00E83E4B"/>
    <w:rsid w:val="00E9347B"/>
    <w:rsid w:val="00E9742C"/>
    <w:rsid w:val="00F3757E"/>
    <w:rsid w:val="00FB36B8"/>
    <w:rsid w:val="00FC2207"/>
    <w:rsid w:val="00FC7195"/>
    <w:rsid w:val="00FD0F46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3DF285B"/>
  <w15:docId w15:val="{B62F8C63-0F10-4366-9D24-05480D23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830F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52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52"/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874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ron%20Smith\AppData\Roaming\Microsoft\Templates\Resume%20(color)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188FB-BEDA-4909-896A-A068563880D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Resume%20(color).dotx</Template>
  <TotalTime>0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XL Group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Smith</dc:creator>
  <cp:lastModifiedBy>Tyler Smith</cp:lastModifiedBy>
  <cp:revision>2</cp:revision>
  <dcterms:created xsi:type="dcterms:W3CDTF">2026-03-31T11:22:00Z</dcterms:created>
  <dcterms:modified xsi:type="dcterms:W3CDTF">2026-03-31T11:22:00Z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df0749-435c-47bb-bc94-a4b9e551edbc_Enabled">
    <vt:lpwstr>True</vt:lpwstr>
  </property>
  <property fmtid="{D5CDD505-2E9C-101B-9397-08002B2CF9AE}" pid="3" name="MSIP_Label_fadf0749-435c-47bb-bc94-a4b9e551edbc_SiteId">
    <vt:lpwstr>53b7cac7-14be-46d4-be43-f2ad9244d901</vt:lpwstr>
  </property>
  <property fmtid="{D5CDD505-2E9C-101B-9397-08002B2CF9AE}" pid="4" name="MSIP_Label_fadf0749-435c-47bb-bc94-a4b9e551edbc_Owner">
    <vt:lpwstr>karen.smith@xlgroup.com</vt:lpwstr>
  </property>
  <property fmtid="{D5CDD505-2E9C-101B-9397-08002B2CF9AE}" pid="5" name="MSIP_Label_fadf0749-435c-47bb-bc94-a4b9e551edbc_SetDate">
    <vt:lpwstr>2020-01-30T16:02:00.0746702Z</vt:lpwstr>
  </property>
  <property fmtid="{D5CDD505-2E9C-101B-9397-08002B2CF9AE}" pid="6" name="MSIP_Label_fadf0749-435c-47bb-bc94-a4b9e551edbc_Name">
    <vt:lpwstr>Unsecured Content</vt:lpwstr>
  </property>
  <property fmtid="{D5CDD505-2E9C-101B-9397-08002B2CF9AE}" pid="7" name="MSIP_Label_fadf0749-435c-47bb-bc94-a4b9e551edbc_Application">
    <vt:lpwstr>Microsoft Azure Information Protection</vt:lpwstr>
  </property>
  <property fmtid="{D5CDD505-2E9C-101B-9397-08002B2CF9AE}" pid="8" name="MSIP_Label_fadf0749-435c-47bb-bc94-a4b9e551edbc_ActionId">
    <vt:lpwstr>fd2ea1a2-c875-4d97-acd4-4bf683761681</vt:lpwstr>
  </property>
  <property fmtid="{D5CDD505-2E9C-101B-9397-08002B2CF9AE}" pid="9" name="MSIP_Label_fadf0749-435c-47bb-bc94-a4b9e551edbc_Extended_MSFT_Method">
    <vt:lpwstr>Automatic</vt:lpwstr>
  </property>
  <property fmtid="{D5CDD505-2E9C-101B-9397-08002B2CF9AE}" pid="10" name="Sensitivity">
    <vt:lpwstr>Unsecured Content</vt:lpwstr>
  </property>
</Properties>
</file>