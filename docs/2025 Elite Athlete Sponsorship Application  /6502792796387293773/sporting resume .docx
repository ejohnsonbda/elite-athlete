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6201" w14:textId="158506B0" w:rsidR="001F708D" w:rsidRDefault="009A10B4">
      <w:pPr>
        <w:pStyle w:val="Name"/>
      </w:pPr>
      <w:r>
        <w:t>Dage Minors</w:t>
      </w:r>
    </w:p>
    <w:p w14:paraId="60BEAAE9" w14:textId="06686723" w:rsidR="001F708D" w:rsidRPr="006E63F8" w:rsidRDefault="009A10B4">
      <w:pPr>
        <w:pStyle w:val="ContactInfo"/>
        <w:rPr>
          <w:rFonts w:ascii="Times New Roman" w:hAnsi="Times New Roman" w:cs="Times New Roman"/>
        </w:rPr>
      </w:pPr>
      <w:r w:rsidRPr="006E63F8">
        <w:rPr>
          <w:rFonts w:ascii="Times New Roman" w:hAnsi="Times New Roman" w:cs="Times New Roman"/>
        </w:rPr>
        <w:t>2 Vista Drive, Hamilton Parish, Bermuda, CR03</w:t>
      </w:r>
    </w:p>
    <w:p w14:paraId="114C3E2C" w14:textId="75D93A64" w:rsidR="009A10B4" w:rsidRPr="006E63F8" w:rsidRDefault="009A10B4">
      <w:pPr>
        <w:pStyle w:val="ContactInfo"/>
        <w:rPr>
          <w:rFonts w:ascii="Times New Roman" w:hAnsi="Times New Roman" w:cs="Times New Roman"/>
        </w:rPr>
      </w:pPr>
      <w:r w:rsidRPr="006E63F8">
        <w:rPr>
          <w:rFonts w:ascii="Times New Roman" w:hAnsi="Times New Roman" w:cs="Times New Roman"/>
        </w:rPr>
        <w:t>4417991026 / 4412938897</w:t>
      </w:r>
    </w:p>
    <w:p w14:paraId="4611EBD0" w14:textId="52C882CB" w:rsidR="009A10B4" w:rsidRPr="006E63F8" w:rsidRDefault="009A10B4">
      <w:pPr>
        <w:pStyle w:val="ContactInfo"/>
        <w:rPr>
          <w:rFonts w:ascii="Times New Roman" w:hAnsi="Times New Roman" w:cs="Times New Roman"/>
        </w:rPr>
      </w:pPr>
      <w:proofErr w:type="spellStart"/>
      <w:r w:rsidRPr="006E63F8">
        <w:rPr>
          <w:rFonts w:ascii="Times New Roman" w:hAnsi="Times New Roman" w:cs="Times New Roman"/>
        </w:rPr>
        <w:t>dage.minorsrunning</w:t>
      </w:r>
      <w:proofErr w:type="spellEnd"/>
      <w:r w:rsidRPr="006E63F8">
        <w:rPr>
          <w:rFonts w:ascii="Times New Roman" w:hAnsi="Times New Roman" w:cs="Times New Roman"/>
        </w:rPr>
        <w:t>@gmail.com</w:t>
      </w:r>
    </w:p>
    <w:p w14:paraId="0DAF91BA" w14:textId="4D316C44" w:rsidR="001F708D" w:rsidRDefault="003D7726">
      <w:pPr>
        <w:pStyle w:val="Heading1"/>
      </w:pPr>
      <w:r>
        <w:t xml:space="preserve">Professional Summary </w:t>
      </w:r>
    </w:p>
    <w:p w14:paraId="23764152" w14:textId="6EE3FD77" w:rsidR="001F708D" w:rsidRPr="006E63F8" w:rsidRDefault="00477CC0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Middle distance runner </w:t>
      </w:r>
      <w:r w:rsidR="00632656" w:rsidRPr="006E63F8">
        <w:rPr>
          <w:rFonts w:ascii="Times New Roman" w:hAnsi="Times New Roman" w:cs="Times New Roman"/>
          <w:sz w:val="24"/>
          <w:szCs w:val="24"/>
        </w:rPr>
        <w:t xml:space="preserve">specializing in the 1500m. Enthusiastic and passionate about the sport from a young age </w:t>
      </w:r>
      <w:r w:rsidR="00477C39" w:rsidRPr="006E63F8">
        <w:rPr>
          <w:rFonts w:ascii="Times New Roman" w:hAnsi="Times New Roman" w:cs="Times New Roman"/>
          <w:sz w:val="24"/>
          <w:szCs w:val="24"/>
        </w:rPr>
        <w:t>of eight years old. Eager to perform well and progress in athletics with a fine focus on regularly competing at the highest level</w:t>
      </w:r>
      <w:r w:rsidR="00B02776" w:rsidRPr="006E63F8">
        <w:rPr>
          <w:rFonts w:ascii="Times New Roman" w:hAnsi="Times New Roman" w:cs="Times New Roman"/>
          <w:sz w:val="24"/>
          <w:szCs w:val="24"/>
        </w:rPr>
        <w:t xml:space="preserve">, while sharing my love for the sport with my </w:t>
      </w:r>
      <w:r w:rsidR="00AF013C" w:rsidRPr="006E63F8">
        <w:rPr>
          <w:rFonts w:ascii="Times New Roman" w:hAnsi="Times New Roman" w:cs="Times New Roman"/>
          <w:sz w:val="24"/>
          <w:szCs w:val="24"/>
        </w:rPr>
        <w:t>community and</w:t>
      </w:r>
      <w:r w:rsidR="00B02776" w:rsidRPr="006E63F8">
        <w:rPr>
          <w:rFonts w:ascii="Times New Roman" w:hAnsi="Times New Roman" w:cs="Times New Roman"/>
          <w:sz w:val="24"/>
          <w:szCs w:val="24"/>
        </w:rPr>
        <w:t xml:space="preserve"> representing my country. </w:t>
      </w:r>
    </w:p>
    <w:p w14:paraId="0AB4BBD6" w14:textId="3B70B060" w:rsidR="001F708D" w:rsidRDefault="00B02776">
      <w:pPr>
        <w:pStyle w:val="Heading1"/>
      </w:pPr>
      <w:r>
        <w:t>PersonaL Best</w:t>
      </w:r>
    </w:p>
    <w:p w14:paraId="5296BA70" w14:textId="1733C6B0" w:rsidR="001F708D" w:rsidRPr="006E63F8" w:rsidRDefault="00525C7A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Indoor</w:t>
      </w:r>
      <w:r w:rsidR="00366A8A" w:rsidRPr="006E63F8">
        <w:rPr>
          <w:rFonts w:ascii="Times New Roman" w:hAnsi="Times New Roman" w:cs="Times New Roman"/>
          <w:sz w:val="24"/>
          <w:szCs w:val="24"/>
        </w:rPr>
        <w:t xml:space="preserve"> </w:t>
      </w:r>
      <w:r w:rsidR="00AF013C" w:rsidRPr="006E63F8">
        <w:rPr>
          <w:rFonts w:ascii="Times New Roman" w:hAnsi="Times New Roman" w:cs="Times New Roman"/>
          <w:sz w:val="24"/>
          <w:szCs w:val="24"/>
        </w:rPr>
        <w:t>track:</w:t>
      </w:r>
    </w:p>
    <w:p w14:paraId="194E9414" w14:textId="2EA84E8D" w:rsidR="00525C7A" w:rsidRPr="006E63F8" w:rsidRDefault="00525C7A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800m: 1</w:t>
      </w:r>
      <w:r w:rsidR="00F40EAC" w:rsidRPr="006E63F8">
        <w:rPr>
          <w:rFonts w:ascii="Times New Roman" w:hAnsi="Times New Roman" w:cs="Times New Roman"/>
          <w:sz w:val="24"/>
          <w:szCs w:val="24"/>
        </w:rPr>
        <w:t>:47.</w:t>
      </w:r>
      <w:r w:rsidR="00AF013C" w:rsidRPr="006E63F8">
        <w:rPr>
          <w:rFonts w:ascii="Times New Roman" w:hAnsi="Times New Roman" w:cs="Times New Roman"/>
          <w:sz w:val="24"/>
          <w:szCs w:val="24"/>
        </w:rPr>
        <w:t>98,</w:t>
      </w:r>
      <w:r w:rsidR="00F40EAC" w:rsidRPr="006E63F8">
        <w:rPr>
          <w:rFonts w:ascii="Times New Roman" w:hAnsi="Times New Roman" w:cs="Times New Roman"/>
          <w:sz w:val="24"/>
          <w:szCs w:val="24"/>
        </w:rPr>
        <w:t xml:space="preserve"> February 2018</w:t>
      </w:r>
    </w:p>
    <w:p w14:paraId="0B30F8ED" w14:textId="1B693671" w:rsidR="00F40EAC" w:rsidRPr="006E63F8" w:rsidRDefault="00F40EAC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1</w:t>
      </w:r>
      <w:r w:rsidR="00366A8A" w:rsidRPr="006E63F8">
        <w:rPr>
          <w:rFonts w:ascii="Times New Roman" w:hAnsi="Times New Roman" w:cs="Times New Roman"/>
          <w:sz w:val="24"/>
          <w:szCs w:val="24"/>
        </w:rPr>
        <w:t xml:space="preserve">mile: 3:59.35, January 2023 </w:t>
      </w:r>
      <w:r w:rsidR="006B7DB1" w:rsidRPr="006E63F8">
        <w:rPr>
          <w:rFonts w:ascii="Times New Roman" w:hAnsi="Times New Roman" w:cs="Times New Roman"/>
          <w:sz w:val="24"/>
          <w:szCs w:val="24"/>
        </w:rPr>
        <w:t>(National record)</w:t>
      </w:r>
    </w:p>
    <w:p w14:paraId="604E1D7A" w14:textId="47D5AE9A" w:rsidR="00366A8A" w:rsidRPr="006E63F8" w:rsidRDefault="00366A8A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3000m: 8:10.88</w:t>
      </w:r>
      <w:r w:rsidR="001505B0" w:rsidRPr="006E63F8">
        <w:rPr>
          <w:rFonts w:ascii="Times New Roman" w:hAnsi="Times New Roman" w:cs="Times New Roman"/>
          <w:sz w:val="24"/>
          <w:szCs w:val="24"/>
        </w:rPr>
        <w:t>, December 2022</w:t>
      </w:r>
    </w:p>
    <w:p w14:paraId="3FA76E1D" w14:textId="01F5D8C2" w:rsidR="00366A8A" w:rsidRPr="006E63F8" w:rsidRDefault="00366A8A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Outdoor track:</w:t>
      </w:r>
    </w:p>
    <w:p w14:paraId="4942496E" w14:textId="760E5639" w:rsidR="001505B0" w:rsidRPr="006E63F8" w:rsidRDefault="001505B0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800m: 1:48.53, May 2018</w:t>
      </w:r>
    </w:p>
    <w:p w14:paraId="6BD08185" w14:textId="0AFC2047" w:rsidR="001F708D" w:rsidRDefault="001505B0" w:rsidP="00253982">
      <w:r w:rsidRPr="006E63F8">
        <w:rPr>
          <w:rFonts w:ascii="Times New Roman" w:hAnsi="Times New Roman" w:cs="Times New Roman"/>
          <w:sz w:val="24"/>
          <w:szCs w:val="24"/>
        </w:rPr>
        <w:t>1500:</w:t>
      </w:r>
      <w:r w:rsidR="006B7DB1" w:rsidRPr="006E63F8">
        <w:rPr>
          <w:rFonts w:ascii="Times New Roman" w:hAnsi="Times New Roman" w:cs="Times New Roman"/>
          <w:sz w:val="24"/>
          <w:szCs w:val="24"/>
        </w:rPr>
        <w:t xml:space="preserve"> 3:41.24, July 202</w:t>
      </w:r>
      <w:r w:rsidR="00253982" w:rsidRPr="006E63F8">
        <w:rPr>
          <w:rFonts w:ascii="Times New Roman" w:hAnsi="Times New Roman" w:cs="Times New Roman"/>
          <w:sz w:val="24"/>
          <w:szCs w:val="24"/>
        </w:rPr>
        <w:t xml:space="preserve">2 </w:t>
      </w:r>
      <w:r w:rsidR="00A62C29" w:rsidRPr="006E63F8">
        <w:rPr>
          <w:rFonts w:ascii="Times New Roman" w:hAnsi="Times New Roman" w:cs="Times New Roman"/>
          <w:sz w:val="24"/>
          <w:szCs w:val="24"/>
        </w:rPr>
        <w:t>(National Record</w:t>
      </w:r>
      <w:r w:rsidR="00A62C29">
        <w:t>)</w:t>
      </w:r>
    </w:p>
    <w:p w14:paraId="3905CC0B" w14:textId="5048EA0F" w:rsidR="001F708D" w:rsidRDefault="00253982">
      <w:pPr>
        <w:pStyle w:val="Heading1"/>
      </w:pPr>
      <w:r>
        <w:t xml:space="preserve">Achievements </w:t>
      </w:r>
    </w:p>
    <w:p w14:paraId="2E719E16" w14:textId="2865E48E" w:rsidR="001F708D" w:rsidRPr="006E63F8" w:rsidRDefault="003135A1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Post University/ Senior</w:t>
      </w:r>
    </w:p>
    <w:p w14:paraId="10AF76F6" w14:textId="7F0CFE9A" w:rsidR="003135A1" w:rsidRPr="006E63F8" w:rsidRDefault="00A62C29" w:rsidP="003135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4 National Records </w:t>
      </w:r>
      <w:r w:rsidR="002F79D7" w:rsidRPr="006E63F8">
        <w:rPr>
          <w:rFonts w:ascii="Times New Roman" w:hAnsi="Times New Roman" w:cs="Times New Roman"/>
          <w:sz w:val="24"/>
          <w:szCs w:val="24"/>
        </w:rPr>
        <w:t xml:space="preserve">– Indoor Mile, Outdoor 1500 and Mile, </w:t>
      </w:r>
      <w:r w:rsidR="00675F84" w:rsidRPr="006E63F8">
        <w:rPr>
          <w:rFonts w:ascii="Times New Roman" w:hAnsi="Times New Roman" w:cs="Times New Roman"/>
          <w:sz w:val="24"/>
          <w:szCs w:val="24"/>
        </w:rPr>
        <w:t>Road 5</w:t>
      </w:r>
      <w:r w:rsidR="00AF013C" w:rsidRPr="006E63F8">
        <w:rPr>
          <w:rFonts w:ascii="Times New Roman" w:hAnsi="Times New Roman" w:cs="Times New Roman"/>
          <w:sz w:val="24"/>
          <w:szCs w:val="24"/>
        </w:rPr>
        <w:t>k,</w:t>
      </w:r>
      <w:r w:rsidR="00675F84" w:rsidRPr="006E63F8">
        <w:rPr>
          <w:rFonts w:ascii="Times New Roman" w:hAnsi="Times New Roman" w:cs="Times New Roman"/>
          <w:sz w:val="24"/>
          <w:szCs w:val="24"/>
        </w:rPr>
        <w:t xml:space="preserve"> Indoor 1000</w:t>
      </w:r>
    </w:p>
    <w:p w14:paraId="71272A83" w14:textId="589FA869" w:rsidR="00675F84" w:rsidRPr="006E63F8" w:rsidRDefault="00675F84" w:rsidP="003135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First Bermudian born </w:t>
      </w:r>
      <w:r w:rsidR="00BE615D" w:rsidRPr="006E63F8">
        <w:rPr>
          <w:rFonts w:ascii="Times New Roman" w:hAnsi="Times New Roman" w:cs="Times New Roman"/>
          <w:sz w:val="24"/>
          <w:szCs w:val="24"/>
        </w:rPr>
        <w:t xml:space="preserve">under 4:00 in the </w:t>
      </w:r>
      <w:r w:rsidR="00AF013C" w:rsidRPr="006E63F8">
        <w:rPr>
          <w:rFonts w:ascii="Times New Roman" w:hAnsi="Times New Roman" w:cs="Times New Roman"/>
          <w:sz w:val="24"/>
          <w:szCs w:val="24"/>
        </w:rPr>
        <w:t>Mile</w:t>
      </w:r>
    </w:p>
    <w:p w14:paraId="1D1FF3CD" w14:textId="16F528B5" w:rsidR="00BE615D" w:rsidRPr="006E63F8" w:rsidRDefault="00BE615D" w:rsidP="003135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2024 Front Street Mile Winner</w:t>
      </w:r>
    </w:p>
    <w:p w14:paraId="3E59BE50" w14:textId="28BD615D" w:rsidR="00BE615D" w:rsidRPr="006E63F8" w:rsidRDefault="00356D14" w:rsidP="003135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Bronze at the Central American Caribbean Games </w:t>
      </w:r>
      <w:r w:rsidR="00AF013C" w:rsidRPr="006E63F8">
        <w:rPr>
          <w:rFonts w:ascii="Times New Roman" w:hAnsi="Times New Roman" w:cs="Times New Roman"/>
          <w:sz w:val="24"/>
          <w:szCs w:val="24"/>
        </w:rPr>
        <w:t>1500,</w:t>
      </w:r>
      <w:r w:rsidRPr="006E63F8">
        <w:rPr>
          <w:rFonts w:ascii="Times New Roman" w:hAnsi="Times New Roman" w:cs="Times New Roman"/>
          <w:sz w:val="24"/>
          <w:szCs w:val="24"/>
        </w:rPr>
        <w:t xml:space="preserve"> El Salvador 2023</w:t>
      </w:r>
    </w:p>
    <w:p w14:paraId="321493F9" w14:textId="14879E19" w:rsidR="00356D14" w:rsidRPr="006E63F8" w:rsidRDefault="00356D14" w:rsidP="003135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2023 Front Street Mile Winner</w:t>
      </w:r>
    </w:p>
    <w:p w14:paraId="044AB38B" w14:textId="4111B64F" w:rsidR="00356D14" w:rsidRPr="006E63F8" w:rsidRDefault="001508D7" w:rsidP="003135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Pan American Games Finalist </w:t>
      </w:r>
    </w:p>
    <w:p w14:paraId="0E859814" w14:textId="75E040E4" w:rsidR="001508D7" w:rsidRPr="006E63F8" w:rsidRDefault="001508D7" w:rsidP="003135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lastRenderedPageBreak/>
        <w:t xml:space="preserve">Commonwealth Games Semi Finalist </w:t>
      </w:r>
    </w:p>
    <w:p w14:paraId="54E5661B" w14:textId="0F318C3C" w:rsidR="001508D7" w:rsidRPr="006E63F8" w:rsidRDefault="001508D7" w:rsidP="003135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Multiple Bermuda National Champion</w:t>
      </w:r>
    </w:p>
    <w:p w14:paraId="23D741B2" w14:textId="732D3CBE" w:rsidR="001508D7" w:rsidRPr="006E63F8" w:rsidRDefault="001508D7" w:rsidP="001508D7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University</w:t>
      </w:r>
    </w:p>
    <w:p w14:paraId="37C48110" w14:textId="798E1B3D" w:rsidR="001508D7" w:rsidRPr="006E63F8" w:rsidRDefault="00AF013C" w:rsidP="001508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6-time</w:t>
      </w:r>
      <w:r w:rsidR="00BC56AA" w:rsidRPr="006E63F8">
        <w:rPr>
          <w:rFonts w:ascii="Times New Roman" w:hAnsi="Times New Roman" w:cs="Times New Roman"/>
          <w:sz w:val="24"/>
          <w:szCs w:val="24"/>
        </w:rPr>
        <w:t xml:space="preserve"> NCAA D2 All American </w:t>
      </w:r>
    </w:p>
    <w:p w14:paraId="4168A087" w14:textId="1D7F292D" w:rsidR="00BC56AA" w:rsidRPr="006E63F8" w:rsidRDefault="00AF013C" w:rsidP="001508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3-time</w:t>
      </w:r>
      <w:r w:rsidR="00BC56AA" w:rsidRPr="006E63F8">
        <w:rPr>
          <w:rFonts w:ascii="Times New Roman" w:hAnsi="Times New Roman" w:cs="Times New Roman"/>
          <w:sz w:val="24"/>
          <w:szCs w:val="24"/>
        </w:rPr>
        <w:t xml:space="preserve"> East Region Athlete of the Year </w:t>
      </w:r>
    </w:p>
    <w:p w14:paraId="60C8D3ED" w14:textId="6FBEE37A" w:rsidR="00BC56AA" w:rsidRPr="006E63F8" w:rsidRDefault="00AF013C" w:rsidP="001508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9-time</w:t>
      </w:r>
      <w:r w:rsidR="00BC56AA" w:rsidRPr="006E63F8">
        <w:rPr>
          <w:rFonts w:ascii="Times New Roman" w:hAnsi="Times New Roman" w:cs="Times New Roman"/>
          <w:sz w:val="24"/>
          <w:szCs w:val="24"/>
        </w:rPr>
        <w:t xml:space="preserve"> participant </w:t>
      </w:r>
      <w:r w:rsidR="00AF1C5D" w:rsidRPr="006E63F8">
        <w:rPr>
          <w:rFonts w:ascii="Times New Roman" w:hAnsi="Times New Roman" w:cs="Times New Roman"/>
          <w:sz w:val="24"/>
          <w:szCs w:val="24"/>
        </w:rPr>
        <w:t xml:space="preserve">at NCAA National Championship </w:t>
      </w:r>
    </w:p>
    <w:p w14:paraId="10BAFB8B" w14:textId="1A4754FD" w:rsidR="00AF1C5D" w:rsidRPr="006E63F8" w:rsidRDefault="00AF1C5D" w:rsidP="001508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Multiple School Records</w:t>
      </w:r>
    </w:p>
    <w:p w14:paraId="79A8E3EA" w14:textId="1EC276FE" w:rsidR="00AF1C5D" w:rsidRPr="006E63F8" w:rsidRDefault="00AF1C5D" w:rsidP="001508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Multiple All Conference and All Regional </w:t>
      </w:r>
    </w:p>
    <w:p w14:paraId="473975D8" w14:textId="29CF0781" w:rsidR="00AF1C5D" w:rsidRPr="006E63F8" w:rsidRDefault="00AF1C5D" w:rsidP="001508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2017</w:t>
      </w:r>
      <w:r w:rsidR="003C06D9" w:rsidRPr="006E63F8">
        <w:rPr>
          <w:rFonts w:ascii="Times New Roman" w:hAnsi="Times New Roman" w:cs="Times New Roman"/>
          <w:sz w:val="24"/>
          <w:szCs w:val="24"/>
        </w:rPr>
        <w:t xml:space="preserve"> University Athlete of the Year</w:t>
      </w:r>
    </w:p>
    <w:p w14:paraId="250134D4" w14:textId="42E164B7" w:rsidR="0091511A" w:rsidRPr="006E63F8" w:rsidRDefault="003C06D9" w:rsidP="009151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Represented Bermuda at Carifta Games, CAC Games, NACAC</w:t>
      </w:r>
      <w:r w:rsidR="0091511A" w:rsidRPr="006E63F8">
        <w:rPr>
          <w:rFonts w:ascii="Times New Roman" w:hAnsi="Times New Roman" w:cs="Times New Roman"/>
          <w:sz w:val="24"/>
          <w:szCs w:val="24"/>
        </w:rPr>
        <w:t xml:space="preserve"> U</w:t>
      </w:r>
      <w:r w:rsidR="00AF013C" w:rsidRPr="006E63F8">
        <w:rPr>
          <w:rFonts w:ascii="Times New Roman" w:hAnsi="Times New Roman" w:cs="Times New Roman"/>
          <w:sz w:val="24"/>
          <w:szCs w:val="24"/>
        </w:rPr>
        <w:t>23,</w:t>
      </w:r>
      <w:r w:rsidR="0091511A" w:rsidRPr="006E63F8">
        <w:rPr>
          <w:rFonts w:ascii="Times New Roman" w:hAnsi="Times New Roman" w:cs="Times New Roman"/>
          <w:sz w:val="24"/>
          <w:szCs w:val="24"/>
        </w:rPr>
        <w:t xml:space="preserve"> NACAC Seniors, Island Games, and World University Games </w:t>
      </w:r>
    </w:p>
    <w:p w14:paraId="7701E32E" w14:textId="77CAEC2D" w:rsidR="0091511A" w:rsidRPr="006E63F8" w:rsidRDefault="00A34E8E" w:rsidP="009151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2018 Front Street Mile Winner </w:t>
      </w:r>
    </w:p>
    <w:p w14:paraId="5375B4EF" w14:textId="0A8BB16B" w:rsidR="00A34E8E" w:rsidRPr="006E63F8" w:rsidRDefault="00A34E8E" w:rsidP="009151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Multiple Bermuda National Champion</w:t>
      </w:r>
    </w:p>
    <w:p w14:paraId="452C42EA" w14:textId="6CAF8996" w:rsidR="00E95F3A" w:rsidRPr="006E63F8" w:rsidRDefault="00E95F3A" w:rsidP="00E95F3A">
      <w:p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Junior</w:t>
      </w:r>
    </w:p>
    <w:p w14:paraId="5F386BC1" w14:textId="1FEB0287" w:rsidR="00E95F3A" w:rsidRPr="006E63F8" w:rsidRDefault="00E95F3A" w:rsidP="00E95F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Double Carifta Medalist </w:t>
      </w:r>
    </w:p>
    <w:p w14:paraId="6A0789DA" w14:textId="11B9B0C3" w:rsidR="00E95F3A" w:rsidRPr="006E63F8" w:rsidRDefault="00E95F3A" w:rsidP="00E95F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Multiple National teams (Carifta, NACAC Cross Country, </w:t>
      </w:r>
      <w:r w:rsidR="00701176" w:rsidRPr="006E63F8">
        <w:rPr>
          <w:rFonts w:ascii="Times New Roman" w:hAnsi="Times New Roman" w:cs="Times New Roman"/>
          <w:sz w:val="24"/>
          <w:szCs w:val="24"/>
        </w:rPr>
        <w:t>NACAC Juniors, Island Games)</w:t>
      </w:r>
    </w:p>
    <w:p w14:paraId="077DD9EA" w14:textId="5406A247" w:rsidR="00701176" w:rsidRPr="006E63F8" w:rsidRDefault="00701176" w:rsidP="00E95F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Multiple National Champion </w:t>
      </w:r>
    </w:p>
    <w:p w14:paraId="2FA56A03" w14:textId="30E93A57" w:rsidR="00701176" w:rsidRPr="006E63F8" w:rsidRDefault="00701176" w:rsidP="00E95F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Represented Bermuda in both football and </w:t>
      </w:r>
      <w:r w:rsidR="00AF013C" w:rsidRPr="006E63F8">
        <w:rPr>
          <w:rFonts w:ascii="Times New Roman" w:hAnsi="Times New Roman" w:cs="Times New Roman"/>
          <w:sz w:val="24"/>
          <w:szCs w:val="24"/>
        </w:rPr>
        <w:t>cricket.</w:t>
      </w:r>
      <w:r w:rsidRPr="006E63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A6E88" w14:textId="668D9506" w:rsidR="001F708D" w:rsidRDefault="00701176">
      <w:pPr>
        <w:pStyle w:val="Heading1"/>
      </w:pPr>
      <w:r>
        <w:t>Education</w:t>
      </w:r>
    </w:p>
    <w:p w14:paraId="5C77DCDD" w14:textId="06D7226D" w:rsidR="001F708D" w:rsidRPr="006E63F8" w:rsidRDefault="006E63F8" w:rsidP="00985266">
      <w:pPr>
        <w:pStyle w:val="ListBullet"/>
        <w:numPr>
          <w:ilvl w:val="0"/>
          <w:numId w:val="0"/>
        </w:numPr>
        <w:ind w:left="216" w:hanging="216"/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Bachelor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E63F8">
        <w:rPr>
          <w:rFonts w:ascii="Times New Roman" w:hAnsi="Times New Roman" w:cs="Times New Roman"/>
          <w:sz w:val="24"/>
          <w:szCs w:val="24"/>
        </w:rPr>
        <w:t xml:space="preserve"> degree</w:t>
      </w:r>
      <w:r w:rsidR="00985266" w:rsidRPr="006E63F8">
        <w:rPr>
          <w:rFonts w:ascii="Times New Roman" w:hAnsi="Times New Roman" w:cs="Times New Roman"/>
          <w:sz w:val="24"/>
          <w:szCs w:val="24"/>
        </w:rPr>
        <w:t xml:space="preserve">, Sports &amp; Recreation Management </w:t>
      </w:r>
    </w:p>
    <w:p w14:paraId="1F9E75AD" w14:textId="3BFFA23C" w:rsidR="00985266" w:rsidRPr="006E63F8" w:rsidRDefault="00985266" w:rsidP="00985266">
      <w:pPr>
        <w:pStyle w:val="ListBullet"/>
        <w:numPr>
          <w:ilvl w:val="0"/>
          <w:numId w:val="0"/>
        </w:numPr>
        <w:ind w:left="216" w:hanging="216"/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Franklin Pierce University</w:t>
      </w:r>
      <w:r w:rsidR="00A114C2" w:rsidRPr="006E63F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A114C2" w:rsidRPr="006E63F8">
        <w:rPr>
          <w:rFonts w:ascii="Times New Roman" w:hAnsi="Times New Roman" w:cs="Times New Roman"/>
          <w:sz w:val="24"/>
          <w:szCs w:val="24"/>
        </w:rPr>
        <w:t>Rindge</w:t>
      </w:r>
      <w:proofErr w:type="spellEnd"/>
      <w:r w:rsidR="00A114C2" w:rsidRPr="006E63F8">
        <w:rPr>
          <w:rFonts w:ascii="Times New Roman" w:hAnsi="Times New Roman" w:cs="Times New Roman"/>
          <w:sz w:val="24"/>
          <w:szCs w:val="24"/>
        </w:rPr>
        <w:t xml:space="preserve">, NH </w:t>
      </w:r>
    </w:p>
    <w:p w14:paraId="62EA1BEC" w14:textId="4A95B1A1" w:rsidR="00A114C2" w:rsidRPr="006E63F8" w:rsidRDefault="00A114C2" w:rsidP="00985266">
      <w:pPr>
        <w:pStyle w:val="ListBullet"/>
        <w:numPr>
          <w:ilvl w:val="0"/>
          <w:numId w:val="0"/>
        </w:numPr>
        <w:ind w:left="216" w:hanging="216"/>
        <w:rPr>
          <w:rFonts w:ascii="Times New Roman" w:hAnsi="Times New Roman" w:cs="Times New Roman"/>
          <w:sz w:val="24"/>
          <w:szCs w:val="24"/>
        </w:rPr>
      </w:pPr>
      <w:r w:rsidRPr="006E63F8">
        <w:rPr>
          <w:rFonts w:ascii="Times New Roman" w:hAnsi="Times New Roman" w:cs="Times New Roman"/>
          <w:sz w:val="24"/>
          <w:szCs w:val="24"/>
        </w:rPr>
        <w:t>MBA in Leadership</w:t>
      </w:r>
    </w:p>
    <w:p w14:paraId="17ADE99F" w14:textId="6CB575BB" w:rsidR="00A114C2" w:rsidRPr="006E63F8" w:rsidRDefault="00A114C2" w:rsidP="00985266">
      <w:pPr>
        <w:pStyle w:val="ListBullet"/>
        <w:numPr>
          <w:ilvl w:val="0"/>
          <w:numId w:val="0"/>
        </w:numPr>
        <w:ind w:left="216" w:hanging="216"/>
        <w:rPr>
          <w:rFonts w:ascii="Times New Roman" w:hAnsi="Times New Roman" w:cs="Times New Roman"/>
          <w:sz w:val="24"/>
          <w:szCs w:val="24"/>
          <w:u w:val="single"/>
        </w:rPr>
      </w:pPr>
      <w:r w:rsidRPr="006E63F8">
        <w:rPr>
          <w:rFonts w:ascii="Times New Roman" w:hAnsi="Times New Roman" w:cs="Times New Roman"/>
          <w:sz w:val="24"/>
          <w:szCs w:val="24"/>
        </w:rPr>
        <w:t xml:space="preserve">Franklin Pierce University – </w:t>
      </w:r>
      <w:proofErr w:type="spellStart"/>
      <w:r w:rsidRPr="006E63F8">
        <w:rPr>
          <w:rFonts w:ascii="Times New Roman" w:hAnsi="Times New Roman" w:cs="Times New Roman"/>
          <w:sz w:val="24"/>
          <w:szCs w:val="24"/>
        </w:rPr>
        <w:t>Rindge</w:t>
      </w:r>
      <w:proofErr w:type="spellEnd"/>
      <w:r w:rsidRPr="006E63F8">
        <w:rPr>
          <w:rFonts w:ascii="Times New Roman" w:hAnsi="Times New Roman" w:cs="Times New Roman"/>
          <w:sz w:val="24"/>
          <w:szCs w:val="24"/>
        </w:rPr>
        <w:t xml:space="preserve">, NH </w:t>
      </w:r>
    </w:p>
    <w:sectPr w:rsidR="00A114C2" w:rsidRPr="006E63F8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7AAEB" w14:textId="77777777" w:rsidR="008309E9" w:rsidRDefault="008309E9">
      <w:r>
        <w:separator/>
      </w:r>
    </w:p>
  </w:endnote>
  <w:endnote w:type="continuationSeparator" w:id="0">
    <w:p w14:paraId="57A56F03" w14:textId="77777777" w:rsidR="008309E9" w:rsidRDefault="00830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FA4F" w14:textId="77777777" w:rsidR="001F708D" w:rsidRDefault="00830E74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87C35" w14:textId="77777777" w:rsidR="008309E9" w:rsidRDefault="008309E9">
      <w:r>
        <w:separator/>
      </w:r>
    </w:p>
  </w:footnote>
  <w:footnote w:type="continuationSeparator" w:id="0">
    <w:p w14:paraId="6E24FCC8" w14:textId="77777777" w:rsidR="008309E9" w:rsidRDefault="00830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532D3" w14:textId="77777777" w:rsidR="001F708D" w:rsidRDefault="00830E74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D615D69" wp14:editId="2B495C5D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48F0A3B3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3613" w14:textId="77777777" w:rsidR="001F708D" w:rsidRDefault="00830E74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8691FBF" wp14:editId="33F3B29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15FF6D" w14:textId="77777777" w:rsidR="001F708D" w:rsidRDefault="001F708D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38691FBF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2715FF6D" w14:textId="77777777" w:rsidR="001F708D" w:rsidRDefault="001F708D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EB037B"/>
    <w:multiLevelType w:val="hybridMultilevel"/>
    <w:tmpl w:val="81C62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51E03"/>
    <w:multiLevelType w:val="hybridMultilevel"/>
    <w:tmpl w:val="1ECE1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01002"/>
    <w:multiLevelType w:val="hybridMultilevel"/>
    <w:tmpl w:val="A4C45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413525">
    <w:abstractNumId w:val="9"/>
  </w:num>
  <w:num w:numId="2" w16cid:durableId="386342873">
    <w:abstractNumId w:val="12"/>
  </w:num>
  <w:num w:numId="3" w16cid:durableId="817725003">
    <w:abstractNumId w:val="10"/>
  </w:num>
  <w:num w:numId="4" w16cid:durableId="975647346">
    <w:abstractNumId w:val="7"/>
  </w:num>
  <w:num w:numId="5" w16cid:durableId="1434128182">
    <w:abstractNumId w:val="6"/>
  </w:num>
  <w:num w:numId="6" w16cid:durableId="2039702003">
    <w:abstractNumId w:val="5"/>
  </w:num>
  <w:num w:numId="7" w16cid:durableId="12271855">
    <w:abstractNumId w:val="4"/>
  </w:num>
  <w:num w:numId="8" w16cid:durableId="162791693">
    <w:abstractNumId w:val="8"/>
  </w:num>
  <w:num w:numId="9" w16cid:durableId="1526167468">
    <w:abstractNumId w:val="3"/>
  </w:num>
  <w:num w:numId="10" w16cid:durableId="607204760">
    <w:abstractNumId w:val="2"/>
  </w:num>
  <w:num w:numId="11" w16cid:durableId="165754376">
    <w:abstractNumId w:val="1"/>
  </w:num>
  <w:num w:numId="12" w16cid:durableId="1601645185">
    <w:abstractNumId w:val="0"/>
  </w:num>
  <w:num w:numId="13" w16cid:durableId="1637442706">
    <w:abstractNumId w:val="14"/>
  </w:num>
  <w:num w:numId="14" w16cid:durableId="1860894722">
    <w:abstractNumId w:val="15"/>
  </w:num>
  <w:num w:numId="15" w16cid:durableId="213396935">
    <w:abstractNumId w:val="13"/>
  </w:num>
  <w:num w:numId="16" w16cid:durableId="21010193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02"/>
    <w:rsid w:val="001505B0"/>
    <w:rsid w:val="001508D7"/>
    <w:rsid w:val="001F708D"/>
    <w:rsid w:val="00253982"/>
    <w:rsid w:val="002F79D7"/>
    <w:rsid w:val="003135A1"/>
    <w:rsid w:val="00356D14"/>
    <w:rsid w:val="00366A8A"/>
    <w:rsid w:val="003C06D9"/>
    <w:rsid w:val="003D7726"/>
    <w:rsid w:val="00477C39"/>
    <w:rsid w:val="00477CC0"/>
    <w:rsid w:val="00525C7A"/>
    <w:rsid w:val="00560FAC"/>
    <w:rsid w:val="00632656"/>
    <w:rsid w:val="00675F84"/>
    <w:rsid w:val="006B7DB1"/>
    <w:rsid w:val="006E63F8"/>
    <w:rsid w:val="00701176"/>
    <w:rsid w:val="008309E9"/>
    <w:rsid w:val="00830E74"/>
    <w:rsid w:val="0091511A"/>
    <w:rsid w:val="00985266"/>
    <w:rsid w:val="009A10B4"/>
    <w:rsid w:val="00A114C2"/>
    <w:rsid w:val="00A34E8E"/>
    <w:rsid w:val="00A62C29"/>
    <w:rsid w:val="00AF013C"/>
    <w:rsid w:val="00AF1C5D"/>
    <w:rsid w:val="00B02776"/>
    <w:rsid w:val="00BC56AA"/>
    <w:rsid w:val="00BE615D"/>
    <w:rsid w:val="00E95F3A"/>
    <w:rsid w:val="00F40EAC"/>
    <w:rsid w:val="00FD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017C5"/>
  <w15:chartTrackingRefBased/>
  <w15:docId w15:val="{A5E51C31-620C-C64C-916C-CACDA14F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1EB14DE7-7132-FC4A-B120-D2795002F4CA%7dtf16392110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42CC-39AB-4D27-8950-7A77C4F72F0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%7b1EB14DE7-7132-FC4A-B120-D2795002F4CA%7dtf16392110.dotx</Template>
  <TotalTime>0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Dage Minors</dc:creator>
  <cp:keywords/>
  <dc:description/>
  <cp:lastModifiedBy>Dage Minors</cp:lastModifiedBy>
  <cp:revision>2</cp:revision>
  <dcterms:created xsi:type="dcterms:W3CDTF">2026-03-25T20:20:00Z</dcterms:created>
  <dcterms:modified xsi:type="dcterms:W3CDTF">2026-03-25T20:20:00Z</dcterms:modified>
</cp:coreProperties>
</file>